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5B286" w14:textId="77777777" w:rsidR="00C6554A" w:rsidRPr="008B5277" w:rsidRDefault="00716D18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  <w:lang w:val="de-AT" w:eastAsia="de-AT"/>
        </w:rPr>
        <w:drawing>
          <wp:inline distT="0" distB="0" distL="0" distR="0" wp14:anchorId="4D987BD1" wp14:editId="6DD2D42B">
            <wp:extent cx="2446020" cy="17717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033" cy="1792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5D7EA2EF" w14:textId="474A0E4A" w:rsidR="00C6554A" w:rsidRPr="006347F0" w:rsidRDefault="00716D18" w:rsidP="00716D18">
      <w:pPr>
        <w:pStyle w:val="Title"/>
        <w:rPr>
          <w:sz w:val="72"/>
          <w:szCs w:val="24"/>
        </w:rPr>
      </w:pPr>
      <w:r w:rsidRPr="006347F0">
        <w:rPr>
          <w:sz w:val="72"/>
          <w:szCs w:val="24"/>
        </w:rPr>
        <w:t xml:space="preserve">Project </w:t>
      </w:r>
      <w:r w:rsidR="00A01E9C">
        <w:rPr>
          <w:sz w:val="144"/>
          <w:szCs w:val="32"/>
        </w:rPr>
        <w:t>2</w:t>
      </w:r>
      <w:r w:rsidRPr="006347F0">
        <w:rPr>
          <w:sz w:val="72"/>
          <w:szCs w:val="24"/>
        </w:rPr>
        <w:t xml:space="preserve"> Learn in Depth </w:t>
      </w:r>
    </w:p>
    <w:p w14:paraId="5E3D8603" w14:textId="0BA6E774" w:rsidR="00C6554A" w:rsidRPr="006347F0" w:rsidRDefault="00A01E9C" w:rsidP="00A01E9C">
      <w:pPr>
        <w:pStyle w:val="Subtitle"/>
        <w:rPr>
          <w:sz w:val="52"/>
          <w:szCs w:val="48"/>
        </w:rPr>
      </w:pPr>
      <w:r>
        <w:rPr>
          <w:sz w:val="52"/>
          <w:szCs w:val="48"/>
        </w:rPr>
        <w:t xml:space="preserve">student MAnagement system </w:t>
      </w:r>
    </w:p>
    <w:p w14:paraId="794AFD19" w14:textId="7B15A2EC" w:rsidR="00C6554A" w:rsidRDefault="00716D18" w:rsidP="00716D18">
      <w:pPr>
        <w:pStyle w:val="ContactInfo"/>
      </w:pPr>
      <w:r w:rsidRPr="006347F0">
        <w:rPr>
          <w:sz w:val="48"/>
          <w:szCs w:val="48"/>
        </w:rPr>
        <w:t xml:space="preserve">Mohamed </w:t>
      </w:r>
      <w:proofErr w:type="spellStart"/>
      <w:r w:rsidRPr="006347F0">
        <w:rPr>
          <w:sz w:val="48"/>
          <w:szCs w:val="48"/>
        </w:rPr>
        <w:t>Fathalla</w:t>
      </w:r>
      <w:proofErr w:type="spellEnd"/>
      <w:r w:rsidRPr="006347F0">
        <w:rPr>
          <w:sz w:val="48"/>
          <w:szCs w:val="48"/>
        </w:rPr>
        <w:t xml:space="preserve"> Ahmed</w:t>
      </w:r>
      <w:r w:rsidR="00C6554A" w:rsidRPr="006347F0">
        <w:rPr>
          <w:sz w:val="48"/>
          <w:szCs w:val="48"/>
        </w:rPr>
        <w:t xml:space="preserve"> | </w:t>
      </w:r>
      <w:r w:rsidRPr="006347F0">
        <w:rPr>
          <w:sz w:val="48"/>
          <w:szCs w:val="48"/>
        </w:rPr>
        <w:t>Master</w:t>
      </w:r>
      <w:r w:rsidR="00126551">
        <w:rPr>
          <w:sz w:val="48"/>
          <w:szCs w:val="48"/>
        </w:rPr>
        <w:t>ing</w:t>
      </w:r>
      <w:r w:rsidRPr="006347F0">
        <w:rPr>
          <w:sz w:val="48"/>
          <w:szCs w:val="48"/>
        </w:rPr>
        <w:t xml:space="preserve"> Embedded Systems</w:t>
      </w:r>
      <w:r w:rsidR="00C6554A" w:rsidRPr="006347F0">
        <w:rPr>
          <w:sz w:val="48"/>
          <w:szCs w:val="48"/>
        </w:rPr>
        <w:t xml:space="preserve"> | </w:t>
      </w:r>
      <w:r w:rsidR="00A01E9C">
        <w:rPr>
          <w:sz w:val="48"/>
          <w:szCs w:val="48"/>
        </w:rPr>
        <w:t>16</w:t>
      </w:r>
      <w:r w:rsidRPr="006347F0">
        <w:rPr>
          <w:sz w:val="48"/>
          <w:szCs w:val="48"/>
        </w:rPr>
        <w:t>.08.2024</w:t>
      </w:r>
      <w:r w:rsidR="00C6554A">
        <w:br w:type="page"/>
      </w:r>
    </w:p>
    <w:sdt>
      <w:sdtPr>
        <w:rPr>
          <w:rFonts w:asciiTheme="minorHAnsi" w:eastAsiaTheme="minorHAnsi" w:hAnsiTheme="minorHAnsi" w:cstheme="minorBidi"/>
          <w:color w:val="595959" w:themeColor="text1" w:themeTint="A6"/>
          <w:sz w:val="22"/>
          <w:szCs w:val="22"/>
        </w:rPr>
        <w:id w:val="-18493969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92447E" w14:textId="37A4D094" w:rsidR="00A642C7" w:rsidRDefault="00A642C7">
          <w:pPr>
            <w:pStyle w:val="TOCHeading"/>
          </w:pPr>
          <w:r>
            <w:t>Table of Contents</w:t>
          </w:r>
        </w:p>
        <w:p w14:paraId="6CF88EFD" w14:textId="77777777" w:rsidR="00434DDD" w:rsidRDefault="00A642C7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lang w:val="de-AT"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696877" w:history="1">
            <w:r w:rsidR="00434DDD" w:rsidRPr="00760EEC">
              <w:rPr>
                <w:rStyle w:val="Hyperlink"/>
                <w:noProof/>
              </w:rPr>
              <w:t>Project Scope / Problem Statement</w:t>
            </w:r>
            <w:r w:rsidR="00434DDD">
              <w:rPr>
                <w:noProof/>
                <w:webHidden/>
              </w:rPr>
              <w:tab/>
            </w:r>
            <w:r w:rsidR="00434DDD">
              <w:rPr>
                <w:noProof/>
                <w:webHidden/>
              </w:rPr>
              <w:fldChar w:fldCharType="begin"/>
            </w:r>
            <w:r w:rsidR="00434DDD">
              <w:rPr>
                <w:noProof/>
                <w:webHidden/>
              </w:rPr>
              <w:instrText xml:space="preserve"> PAGEREF _Toc174696877 \h </w:instrText>
            </w:r>
            <w:r w:rsidR="00434DDD">
              <w:rPr>
                <w:noProof/>
                <w:webHidden/>
              </w:rPr>
            </w:r>
            <w:r w:rsidR="00434DDD">
              <w:rPr>
                <w:noProof/>
                <w:webHidden/>
              </w:rPr>
              <w:fldChar w:fldCharType="separate"/>
            </w:r>
            <w:r w:rsidR="00F50908">
              <w:rPr>
                <w:noProof/>
                <w:webHidden/>
              </w:rPr>
              <w:t>2</w:t>
            </w:r>
            <w:r w:rsidR="00434DDD">
              <w:rPr>
                <w:noProof/>
                <w:webHidden/>
              </w:rPr>
              <w:fldChar w:fldCharType="end"/>
            </w:r>
          </w:hyperlink>
        </w:p>
        <w:p w14:paraId="16927AF2" w14:textId="77777777" w:rsidR="00434DDD" w:rsidRDefault="00434DDD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lang w:val="de-AT" w:eastAsia="de-AT"/>
            </w:rPr>
          </w:pPr>
          <w:hyperlink w:anchor="_Toc174696878" w:history="1">
            <w:r w:rsidRPr="00760EEC">
              <w:rPr>
                <w:rStyle w:val="Hyperlink"/>
                <w:noProof/>
              </w:rPr>
              <w:t>Methodology /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_Toc174696878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090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5349" w14:textId="77777777" w:rsidR="00434DDD" w:rsidRDefault="00434DDD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lang w:val="de-AT" w:eastAsia="de-AT"/>
            </w:rPr>
          </w:pPr>
          <w:hyperlink w:anchor="_Toc174696879" w:history="1">
            <w:r w:rsidRPr="00760EEC">
              <w:rPr>
                <w:rStyle w:val="Hyperlink"/>
                <w:noProof/>
              </w:rPr>
              <w:t>Functions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_Toc174696879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09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C1EE" w14:textId="77777777" w:rsidR="00434DDD" w:rsidRDefault="00434DDD">
          <w:pPr>
            <w:pStyle w:val="TOC1"/>
            <w:tabs>
              <w:tab w:val="right" w:leader="dot" w:pos="8630"/>
            </w:tabs>
            <w:rPr>
              <w:rFonts w:eastAsiaTheme="minorEastAsia"/>
              <w:noProof/>
              <w:color w:val="auto"/>
              <w:lang w:val="de-AT" w:eastAsia="de-AT"/>
            </w:rPr>
          </w:pPr>
          <w:hyperlink w:anchor="_Toc174696880" w:history="1">
            <w:r w:rsidRPr="00760EEC">
              <w:rPr>
                <w:rStyle w:val="Hyperlink"/>
                <w:noProof/>
              </w:rPr>
              <w:t>Software 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_Toc174696880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09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6353" w14:textId="2DC6D57B" w:rsidR="00A642C7" w:rsidRDefault="00A642C7">
          <w:r>
            <w:rPr>
              <w:b/>
              <w:bCs/>
              <w:noProof/>
            </w:rPr>
            <w:fldChar w:fldCharType="end"/>
          </w:r>
        </w:p>
      </w:sdtContent>
    </w:sdt>
    <w:p w14:paraId="70BE08EB" w14:textId="77777777" w:rsidR="00C71B24" w:rsidRDefault="00C71B24" w:rsidP="00C71B24">
      <w:pPr>
        <w:pStyle w:val="Heading1"/>
      </w:pPr>
    </w:p>
    <w:p w14:paraId="6B88AC2F" w14:textId="77777777" w:rsidR="00C71B24" w:rsidRDefault="00C71B24" w:rsidP="00C71B24"/>
    <w:p w14:paraId="115E425F" w14:textId="77777777" w:rsidR="00C71B24" w:rsidRDefault="00C71B24" w:rsidP="00C71B24"/>
    <w:p w14:paraId="6D7046B7" w14:textId="77777777" w:rsidR="00C71B24" w:rsidRDefault="00C71B24" w:rsidP="00C71B24"/>
    <w:p w14:paraId="00D91E2D" w14:textId="77777777" w:rsidR="00C71B24" w:rsidRDefault="00C71B24" w:rsidP="00C71B24"/>
    <w:p w14:paraId="287F0F69" w14:textId="77777777" w:rsidR="00C71B24" w:rsidRDefault="00C71B24" w:rsidP="00C71B24"/>
    <w:p w14:paraId="79459E4B" w14:textId="77777777" w:rsidR="00C71B24" w:rsidRDefault="00C71B24" w:rsidP="00C71B24"/>
    <w:p w14:paraId="2FAAF576" w14:textId="77777777" w:rsidR="00BE60DF" w:rsidRDefault="00BE60DF" w:rsidP="00C71B24"/>
    <w:p w14:paraId="4C976EBB" w14:textId="77777777" w:rsidR="00BE60DF" w:rsidRDefault="00BE60DF" w:rsidP="00C71B24"/>
    <w:p w14:paraId="687FE4FB" w14:textId="77777777" w:rsidR="00BE60DF" w:rsidRDefault="00BE60DF" w:rsidP="00C71B24"/>
    <w:p w14:paraId="0D80645A" w14:textId="77777777" w:rsidR="00BE60DF" w:rsidRDefault="00BE60DF" w:rsidP="00C71B24"/>
    <w:p w14:paraId="11968B24" w14:textId="77777777" w:rsidR="00BE60DF" w:rsidRDefault="00BE60DF" w:rsidP="00C71B24"/>
    <w:p w14:paraId="5764B1A1" w14:textId="77777777" w:rsidR="00BE60DF" w:rsidRDefault="00BE60DF" w:rsidP="00C71B24"/>
    <w:p w14:paraId="4CFF4740" w14:textId="77777777" w:rsidR="00BE60DF" w:rsidRDefault="00BE60DF" w:rsidP="00C71B24"/>
    <w:p w14:paraId="0CC0639D" w14:textId="77777777" w:rsidR="00C71B24" w:rsidRDefault="00C71B24" w:rsidP="00C71B24"/>
    <w:p w14:paraId="1F0148C0" w14:textId="77777777" w:rsidR="00977886" w:rsidRDefault="00977886" w:rsidP="00C71B24"/>
    <w:p w14:paraId="0F50B370" w14:textId="77777777" w:rsidR="00977886" w:rsidRPr="00C71B24" w:rsidRDefault="00977886" w:rsidP="00C71B24"/>
    <w:p w14:paraId="1889E9CE" w14:textId="7BF05E66" w:rsidR="00C71B24" w:rsidRDefault="00A01E9C" w:rsidP="00A01E9C">
      <w:pPr>
        <w:pStyle w:val="Heading1"/>
      </w:pPr>
      <w:bookmarkStart w:id="5" w:name="_Toc174696877"/>
      <w:r>
        <w:lastRenderedPageBreak/>
        <w:t>Project Scope</w:t>
      </w:r>
      <w:r w:rsidR="00BA5438">
        <w:t xml:space="preserve"> / Problem Statement</w:t>
      </w:r>
      <w:bookmarkEnd w:id="5"/>
      <w:r>
        <w:t xml:space="preserve"> </w:t>
      </w:r>
    </w:p>
    <w:p w14:paraId="3FCFF16E" w14:textId="19645377" w:rsidR="00BA5438" w:rsidRDefault="00C71B24" w:rsidP="00C71B24">
      <w:r>
        <w:t xml:space="preserve">For this project, </w:t>
      </w:r>
      <w:r w:rsidR="00BA5438">
        <w:t xml:space="preserve">a student information management system software has to be implemented using queue method. </w:t>
      </w:r>
    </w:p>
    <w:p w14:paraId="38E2AD16" w14:textId="43A1E662" w:rsidR="00BA5438" w:rsidRPr="00BA5438" w:rsidRDefault="00BA5438" w:rsidP="00C71B24">
      <w:pPr>
        <w:rPr>
          <w:u w:val="single"/>
        </w:rPr>
      </w:pPr>
      <w:r w:rsidRPr="00BA5438">
        <w:rPr>
          <w:u w:val="single"/>
        </w:rPr>
        <w:t xml:space="preserve">The following operations have to be included in the system: </w:t>
      </w:r>
    </w:p>
    <w:p w14:paraId="351017E4" w14:textId="78373288" w:rsidR="00BA5438" w:rsidRDefault="00BA5438" w:rsidP="00BA5438">
      <w:pPr>
        <w:pStyle w:val="ListParagraph"/>
        <w:numPr>
          <w:ilvl w:val="0"/>
          <w:numId w:val="20"/>
        </w:numPr>
      </w:pPr>
      <w:r>
        <w:t xml:space="preserve">Store the first name of the student </w:t>
      </w:r>
    </w:p>
    <w:p w14:paraId="5356A91A" w14:textId="56A0659F" w:rsidR="00BA5438" w:rsidRDefault="00BA5438" w:rsidP="00BA5438">
      <w:pPr>
        <w:pStyle w:val="ListParagraph"/>
        <w:numPr>
          <w:ilvl w:val="0"/>
          <w:numId w:val="20"/>
        </w:numPr>
      </w:pPr>
      <w:r>
        <w:t xml:space="preserve">Store the last name of the student </w:t>
      </w:r>
    </w:p>
    <w:p w14:paraId="3EA23C90" w14:textId="6838DEBC" w:rsidR="00BA5438" w:rsidRDefault="00BA5438" w:rsidP="00BA5438">
      <w:pPr>
        <w:pStyle w:val="ListParagraph"/>
        <w:numPr>
          <w:ilvl w:val="0"/>
          <w:numId w:val="20"/>
        </w:numPr>
      </w:pPr>
      <w:r>
        <w:t xml:space="preserve">Store the unique roll number of the student </w:t>
      </w:r>
    </w:p>
    <w:p w14:paraId="1C37693D" w14:textId="77777777" w:rsidR="00BA5438" w:rsidRDefault="00BA5438" w:rsidP="00BA5438">
      <w:pPr>
        <w:pStyle w:val="ListParagraph"/>
        <w:numPr>
          <w:ilvl w:val="0"/>
          <w:numId w:val="20"/>
        </w:numPr>
      </w:pPr>
      <w:r>
        <w:t>Store the GPA of every student</w:t>
      </w:r>
    </w:p>
    <w:p w14:paraId="70FA2C4A" w14:textId="1B251BA1" w:rsidR="00BA5438" w:rsidRDefault="00BA5438" w:rsidP="00BA5438">
      <w:pPr>
        <w:pStyle w:val="ListParagraph"/>
        <w:numPr>
          <w:ilvl w:val="0"/>
          <w:numId w:val="20"/>
        </w:numPr>
      </w:pPr>
      <w:r>
        <w:t xml:space="preserve">Store the courses registered by the student </w:t>
      </w:r>
    </w:p>
    <w:p w14:paraId="45F16FBB" w14:textId="77777777" w:rsidR="00C71B24" w:rsidRDefault="00C71B24" w:rsidP="00F121C1">
      <w:pPr>
        <w:pStyle w:val="ListBullet"/>
        <w:numPr>
          <w:ilvl w:val="0"/>
          <w:numId w:val="0"/>
        </w:numPr>
        <w:ind w:left="360"/>
      </w:pPr>
    </w:p>
    <w:p w14:paraId="63F4D4AF" w14:textId="2C8862F4" w:rsidR="00300284" w:rsidRDefault="00653F9A" w:rsidP="00653F9A">
      <w:pPr>
        <w:pStyle w:val="Heading1"/>
      </w:pPr>
      <w:bookmarkStart w:id="6" w:name="_Toc174696878"/>
      <w:r>
        <w:t>Methodology</w:t>
      </w:r>
      <w:r w:rsidR="00BA5438">
        <w:t xml:space="preserve"> / Approach</w:t>
      </w:r>
      <w:bookmarkEnd w:id="6"/>
    </w:p>
    <w:p w14:paraId="50CB1462" w14:textId="53FBE83E" w:rsidR="006C3BDB" w:rsidRDefault="00BA5438" w:rsidP="00755BA6">
      <w:r>
        <w:t xml:space="preserve">The main idea is to develop different functions for each operation. All functions together will form the entire software. </w:t>
      </w:r>
      <w:r w:rsidR="00755BA6" w:rsidRPr="00755BA6">
        <w:t xml:space="preserve">As mentioned earlier, </w:t>
      </w:r>
      <w:r w:rsidR="00755BA6" w:rsidRPr="00755BA6">
        <w:rPr>
          <w:b/>
          <w:bCs/>
        </w:rPr>
        <w:t>the mechanism of queue data structure (as a dynamic linked list)</w:t>
      </w:r>
      <w:r w:rsidR="00755BA6" w:rsidRPr="00755BA6">
        <w:t xml:space="preserve"> is the underlying methodology behind the entire software.</w:t>
      </w:r>
      <w:r>
        <w:t xml:space="preserve"> </w:t>
      </w:r>
    </w:p>
    <w:p w14:paraId="1A136A70" w14:textId="77777777" w:rsidR="006C3BDB" w:rsidRDefault="006C3BDB" w:rsidP="00F121C1">
      <w:r>
        <w:t xml:space="preserve">The entire SW is built up based on the following files: </w:t>
      </w:r>
    </w:p>
    <w:p w14:paraId="4B99BD59" w14:textId="28490FB6" w:rsidR="006C3BDB" w:rsidRDefault="006C3BDB" w:rsidP="006C3BDB">
      <w:pPr>
        <w:pStyle w:val="ListParagraph"/>
        <w:numPr>
          <w:ilvl w:val="0"/>
          <w:numId w:val="21"/>
        </w:numPr>
      </w:pPr>
      <w:proofErr w:type="spellStart"/>
      <w:r w:rsidRPr="006C3BDB">
        <w:t>Queue_LinkedList</w:t>
      </w:r>
      <w:r>
        <w:t>.c</w:t>
      </w:r>
      <w:proofErr w:type="spellEnd"/>
    </w:p>
    <w:p w14:paraId="15EC77C3" w14:textId="53D10EC8" w:rsidR="006C3BDB" w:rsidRDefault="006C3BDB" w:rsidP="006C3BDB">
      <w:pPr>
        <w:pStyle w:val="ListParagraph"/>
        <w:numPr>
          <w:ilvl w:val="0"/>
          <w:numId w:val="21"/>
        </w:numPr>
      </w:pPr>
      <w:proofErr w:type="spellStart"/>
      <w:r w:rsidRPr="006C3BDB">
        <w:t>Queue_LinkedList</w:t>
      </w:r>
      <w:r>
        <w:t>.h</w:t>
      </w:r>
      <w:proofErr w:type="spellEnd"/>
    </w:p>
    <w:p w14:paraId="1630FA1B" w14:textId="79518C03" w:rsidR="006C3BDB" w:rsidRDefault="006C3BDB" w:rsidP="006C3BDB">
      <w:pPr>
        <w:pStyle w:val="ListParagraph"/>
        <w:numPr>
          <w:ilvl w:val="0"/>
          <w:numId w:val="21"/>
        </w:numPr>
      </w:pPr>
      <w:proofErr w:type="spellStart"/>
      <w:r>
        <w:t>main.c</w:t>
      </w:r>
      <w:proofErr w:type="spellEnd"/>
    </w:p>
    <w:p w14:paraId="1C84F669" w14:textId="0EEEADCF" w:rsidR="006C3BDB" w:rsidRDefault="006C3BDB" w:rsidP="006C3BDB">
      <w:pPr>
        <w:pStyle w:val="ListParagraph"/>
        <w:numPr>
          <w:ilvl w:val="0"/>
          <w:numId w:val="21"/>
        </w:numPr>
      </w:pPr>
      <w:r w:rsidRPr="006C3BDB">
        <w:t>student_data_file</w:t>
      </w:r>
      <w:r>
        <w:t>.txt</w:t>
      </w:r>
    </w:p>
    <w:p w14:paraId="758E9232" w14:textId="77777777" w:rsidR="006C3BDB" w:rsidRDefault="006C3BDB" w:rsidP="00F121C1"/>
    <w:p w14:paraId="70120B78" w14:textId="75E6FD30" w:rsidR="00BA5438" w:rsidRDefault="00BA5438" w:rsidP="00F121C1">
      <w:r>
        <w:t xml:space="preserve">More details of the functions will follow in the next chapters. </w:t>
      </w:r>
    </w:p>
    <w:p w14:paraId="17139221" w14:textId="77777777" w:rsidR="00BA5438" w:rsidRDefault="00BA5438" w:rsidP="00F121C1"/>
    <w:p w14:paraId="2F01369C" w14:textId="0B85816F" w:rsidR="00D93C21" w:rsidRDefault="00D93C21" w:rsidP="00D93C21">
      <w:r>
        <w:t xml:space="preserve"> </w:t>
      </w:r>
    </w:p>
    <w:p w14:paraId="5C98C853" w14:textId="77777777" w:rsidR="00300284" w:rsidRDefault="00F121C1" w:rsidP="00D93C21">
      <w:r>
        <w:t xml:space="preserve"> </w:t>
      </w:r>
    </w:p>
    <w:p w14:paraId="51E30BE1" w14:textId="77777777" w:rsidR="003F156B" w:rsidRDefault="003F156B" w:rsidP="00D93C21"/>
    <w:p w14:paraId="6C4A0732" w14:textId="3FA3E13D" w:rsidR="00300284" w:rsidRDefault="002067FF" w:rsidP="002067FF">
      <w:pPr>
        <w:pStyle w:val="Heading1"/>
      </w:pPr>
      <w:bookmarkStart w:id="7" w:name="_Toc174696879"/>
      <w:r>
        <w:lastRenderedPageBreak/>
        <w:t>Functions Description</w:t>
      </w:r>
      <w:bookmarkEnd w:id="7"/>
      <w:r>
        <w:t xml:space="preserve"> </w:t>
      </w:r>
    </w:p>
    <w:p w14:paraId="4EE9E0E8" w14:textId="358E5013" w:rsidR="003F156B" w:rsidRDefault="003F156B" w:rsidP="003F156B">
      <w:proofErr w:type="spellStart"/>
      <w:r w:rsidRPr="00692132">
        <w:rPr>
          <w:b/>
          <w:bCs/>
        </w:rPr>
        <w:t>Main.c</w:t>
      </w:r>
      <w:proofErr w:type="spellEnd"/>
      <w:r>
        <w:t xml:space="preserve"> is including the main infinite loop with all options to be selected by the user of the software. </w:t>
      </w:r>
      <w:r w:rsidR="00692132">
        <w:t>As well as</w:t>
      </w:r>
      <w:r>
        <w:t xml:space="preserve">, </w:t>
      </w:r>
      <w:proofErr w:type="spellStart"/>
      <w:r w:rsidRPr="003F156B">
        <w:t>Queue_LinkedList.h</w:t>
      </w:r>
      <w:proofErr w:type="spellEnd"/>
      <w:r>
        <w:t xml:space="preserve"> is included which provides all functions needed for the software. </w:t>
      </w:r>
    </w:p>
    <w:p w14:paraId="6F02EA58" w14:textId="28FC03FB" w:rsidR="00300284" w:rsidRDefault="00163AC7" w:rsidP="00D44217">
      <w:r w:rsidRPr="00163AC7">
        <w:drawing>
          <wp:inline distT="0" distB="0" distL="0" distR="0" wp14:anchorId="0DEC067C" wp14:editId="42E3A701">
            <wp:extent cx="4076700" cy="6815734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81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204E" w14:textId="45A6243F" w:rsidR="004E068A" w:rsidRDefault="004E068A" w:rsidP="00070E18">
      <w:r>
        <w:lastRenderedPageBreak/>
        <w:t xml:space="preserve">In the </w:t>
      </w:r>
      <w:r w:rsidR="00070E18" w:rsidRPr="00070E18">
        <w:rPr>
          <w:b/>
          <w:bCs/>
        </w:rPr>
        <w:t>“</w:t>
      </w:r>
      <w:proofErr w:type="spellStart"/>
      <w:r w:rsidRPr="00070E18">
        <w:rPr>
          <w:b/>
          <w:bCs/>
        </w:rPr>
        <w:t>Queue_LinkedList.h</w:t>
      </w:r>
      <w:proofErr w:type="spellEnd"/>
      <w:r w:rsidR="00070E18" w:rsidRPr="00070E18">
        <w:rPr>
          <w:b/>
          <w:bCs/>
        </w:rPr>
        <w:t>”</w:t>
      </w:r>
      <w:r>
        <w:t xml:space="preserve"> the queue structure is defined along with the declarations of the functions needed to handle the queue mechanism and also the user functions: </w:t>
      </w:r>
    </w:p>
    <w:p w14:paraId="2DE47036" w14:textId="19A90702" w:rsidR="004E068A" w:rsidRDefault="004E068A" w:rsidP="00D44217">
      <w:r w:rsidRPr="004E068A">
        <w:drawing>
          <wp:inline distT="0" distB="0" distL="0" distR="0" wp14:anchorId="047EA2CF" wp14:editId="3E0EE163">
            <wp:extent cx="5486400" cy="35941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57AC" w14:textId="77777777" w:rsidR="004E068A" w:rsidRDefault="004E068A" w:rsidP="00D44217"/>
    <w:p w14:paraId="183FC6D3" w14:textId="73A7E3A7" w:rsidR="004E068A" w:rsidRDefault="004E068A" w:rsidP="00D44217">
      <w:r w:rsidRPr="004E068A">
        <w:lastRenderedPageBreak/>
        <w:drawing>
          <wp:inline distT="0" distB="0" distL="0" distR="0" wp14:anchorId="0AD56C0A" wp14:editId="389E848A">
            <wp:extent cx="5260483" cy="63506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483" cy="635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BBB9" w14:textId="7EF9290B" w:rsidR="004E068A" w:rsidRDefault="00692132" w:rsidP="00692132">
      <w:r>
        <w:t>T</w:t>
      </w:r>
      <w:r w:rsidR="00BA5902">
        <w:t xml:space="preserve">he implementation file </w:t>
      </w:r>
      <w:r w:rsidR="00BA5902" w:rsidRPr="00070E18">
        <w:rPr>
          <w:b/>
          <w:bCs/>
        </w:rPr>
        <w:t>“</w:t>
      </w:r>
      <w:proofErr w:type="spellStart"/>
      <w:r w:rsidR="00BA5902" w:rsidRPr="00070E18">
        <w:rPr>
          <w:b/>
          <w:bCs/>
        </w:rPr>
        <w:t>Queue_LinkedList.c</w:t>
      </w:r>
      <w:proofErr w:type="spellEnd"/>
      <w:r w:rsidR="00BA5902" w:rsidRPr="00070E18">
        <w:rPr>
          <w:b/>
          <w:bCs/>
        </w:rPr>
        <w:t xml:space="preserve">” </w:t>
      </w:r>
      <w:r>
        <w:t xml:space="preserve">is huge and would take a lot of screenshots to cover. Therefore, I would only refer to </w:t>
      </w:r>
      <w:r w:rsidR="00BA5902">
        <w:t xml:space="preserve">it </w:t>
      </w:r>
      <w:r>
        <w:t>here with the following git</w:t>
      </w:r>
      <w:r w:rsidR="00BA5902">
        <w:t xml:space="preserve">hub.com project under this link: </w:t>
      </w:r>
      <w:bookmarkStart w:id="8" w:name="_GoBack"/>
      <w:bookmarkEnd w:id="8"/>
      <w:r w:rsidR="00BA5902">
        <w:fldChar w:fldCharType="begin"/>
      </w:r>
      <w:r w:rsidR="00BA5902">
        <w:instrText xml:space="preserve"> HYPERLINK "</w:instrText>
      </w:r>
      <w:r w:rsidR="00BA5902" w:rsidRPr="00BA5902">
        <w:instrText>https://github.com/MohamedFathalla91/Master_Embedded_Systems/blob/development/Unit_5_First_Term_Projects/Project2_Student_Management_System/Queue_LinkedList.c</w:instrText>
      </w:r>
      <w:r w:rsidR="00BA5902">
        <w:instrText xml:space="preserve">" </w:instrText>
      </w:r>
      <w:r w:rsidR="00BA5902">
        <w:fldChar w:fldCharType="separate"/>
      </w:r>
      <w:r w:rsidR="00BA5902" w:rsidRPr="004A3991">
        <w:rPr>
          <w:rStyle w:val="Hyperlink"/>
        </w:rPr>
        <w:t>https://github.com/MohamedFathalla91/Master_Embedded_Systems/blob/development/Unit_5_First_Term_Projects/Project2_Student_Management_System/Queue_LinkedList.c</w:t>
      </w:r>
      <w:r w:rsidR="00BA5902">
        <w:fldChar w:fldCharType="end"/>
      </w:r>
    </w:p>
    <w:p w14:paraId="21828533" w14:textId="77777777" w:rsidR="00BA5902" w:rsidRDefault="00BA5902" w:rsidP="00BA5902"/>
    <w:p w14:paraId="5DE5226F" w14:textId="21229191" w:rsidR="00300284" w:rsidRDefault="00BA5438" w:rsidP="00BA5438">
      <w:pPr>
        <w:pStyle w:val="Heading1"/>
      </w:pPr>
      <w:bookmarkStart w:id="9" w:name="_Toc174696880"/>
      <w:r>
        <w:lastRenderedPageBreak/>
        <w:t>Software Testing Results</w:t>
      </w:r>
      <w:bookmarkEnd w:id="9"/>
      <w:r w:rsidR="00EF4DAE">
        <w:t xml:space="preserve"> </w:t>
      </w:r>
    </w:p>
    <w:p w14:paraId="34E1AAC0" w14:textId="54617E79" w:rsidR="009F0FBC" w:rsidRDefault="009F0FBC" w:rsidP="001509AD">
      <w:r>
        <w:t>Add Students from File:</w:t>
      </w:r>
    </w:p>
    <w:p w14:paraId="3A66EEE4" w14:textId="270A8B0F" w:rsidR="00300284" w:rsidRDefault="00D31BF3" w:rsidP="001509AD">
      <w:r w:rsidRPr="00D31BF3">
        <w:drawing>
          <wp:inline distT="0" distB="0" distL="0" distR="0" wp14:anchorId="5A857C1D" wp14:editId="29AF165F">
            <wp:extent cx="5486400" cy="30467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04B1" w14:textId="53710507" w:rsidR="00D31BF3" w:rsidRDefault="009F0FBC" w:rsidP="001509AD">
      <w:r>
        <w:t xml:space="preserve">Add Student Manually: </w:t>
      </w:r>
    </w:p>
    <w:p w14:paraId="42D034E1" w14:textId="544F4910" w:rsidR="009F0FBC" w:rsidRDefault="009F0FBC" w:rsidP="001509AD">
      <w:r w:rsidRPr="009F0FBC">
        <w:drawing>
          <wp:inline distT="0" distB="0" distL="0" distR="0" wp14:anchorId="00B2D07F" wp14:editId="48C2C48D">
            <wp:extent cx="5486400" cy="32340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E1E7" w14:textId="77777777" w:rsidR="009C0A04" w:rsidRDefault="009C0A04" w:rsidP="001509AD"/>
    <w:p w14:paraId="29A523FA" w14:textId="77777777" w:rsidR="009C0A04" w:rsidRDefault="009C0A04" w:rsidP="001509AD"/>
    <w:p w14:paraId="7744E4CC" w14:textId="0D260E9E" w:rsidR="009C0A04" w:rsidRDefault="009C0A04" w:rsidP="001509AD">
      <w:r>
        <w:lastRenderedPageBreak/>
        <w:t xml:space="preserve">Find the student by roll number: </w:t>
      </w:r>
    </w:p>
    <w:p w14:paraId="080B7322" w14:textId="0D043006" w:rsidR="009C0A04" w:rsidRDefault="009C0A04" w:rsidP="001509AD">
      <w:r w:rsidRPr="009C0A04">
        <w:drawing>
          <wp:inline distT="0" distB="0" distL="0" distR="0" wp14:anchorId="74B31E2F" wp14:editId="50884BF5">
            <wp:extent cx="5486400" cy="32480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E51E" w14:textId="1674D652" w:rsidR="009C0A04" w:rsidRDefault="007313ED" w:rsidP="001509AD">
      <w:r>
        <w:t>Find the student by the first name:</w:t>
      </w:r>
    </w:p>
    <w:p w14:paraId="1B4EB87F" w14:textId="51973220" w:rsidR="007313ED" w:rsidRDefault="007313ED" w:rsidP="001509AD">
      <w:r w:rsidRPr="007313ED">
        <w:drawing>
          <wp:inline distT="0" distB="0" distL="0" distR="0" wp14:anchorId="306ACBF2" wp14:editId="3BD90582">
            <wp:extent cx="5486400" cy="31711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93FA" w14:textId="77777777" w:rsidR="004B65F0" w:rsidRDefault="004B65F0" w:rsidP="001509AD"/>
    <w:p w14:paraId="7E83C18C" w14:textId="77777777" w:rsidR="004B65F0" w:rsidRDefault="004B65F0" w:rsidP="001509AD"/>
    <w:p w14:paraId="3867806F" w14:textId="4A2CF3BE" w:rsidR="004B65F0" w:rsidRDefault="004B65F0" w:rsidP="001509AD">
      <w:r>
        <w:lastRenderedPageBreak/>
        <w:t xml:space="preserve">Find all students with the same course ID: </w:t>
      </w:r>
    </w:p>
    <w:p w14:paraId="398FA973" w14:textId="20AEE799" w:rsidR="004B65F0" w:rsidRDefault="004B65F0" w:rsidP="001509AD">
      <w:r w:rsidRPr="004B65F0">
        <w:drawing>
          <wp:inline distT="0" distB="0" distL="0" distR="0" wp14:anchorId="70F7A1EF" wp14:editId="512A2B79">
            <wp:extent cx="5486400" cy="32378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D89A" w14:textId="137E9C4E" w:rsidR="00DC04E7" w:rsidRDefault="00DC04E7" w:rsidP="001509AD">
      <w:r>
        <w:t>Calculate the total number of students:</w:t>
      </w:r>
    </w:p>
    <w:p w14:paraId="7B3F1DAC" w14:textId="6B9206FD" w:rsidR="00DC04E7" w:rsidRDefault="00DC04E7" w:rsidP="001509AD">
      <w:r w:rsidRPr="00DC04E7">
        <w:drawing>
          <wp:inline distT="0" distB="0" distL="0" distR="0" wp14:anchorId="5C22FE1C" wp14:editId="45CABC55">
            <wp:extent cx="5486400" cy="32277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9A23" w14:textId="55153101" w:rsidR="00A22106" w:rsidRDefault="00A22106" w:rsidP="001509AD">
      <w:r>
        <w:t>Remove single student by his roll number &amp; display all students:</w:t>
      </w:r>
    </w:p>
    <w:p w14:paraId="2905CDA7" w14:textId="39739BCF" w:rsidR="00A22106" w:rsidRDefault="00A22106" w:rsidP="001509AD">
      <w:r w:rsidRPr="00A22106">
        <w:lastRenderedPageBreak/>
        <w:drawing>
          <wp:inline distT="0" distB="0" distL="0" distR="0" wp14:anchorId="232D3768" wp14:editId="788613FC">
            <wp:extent cx="5486400" cy="29083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9791" w14:textId="478275CF" w:rsidR="00A22106" w:rsidRDefault="00A22106" w:rsidP="001509AD">
      <w:r w:rsidRPr="00A22106">
        <w:drawing>
          <wp:inline distT="0" distB="0" distL="0" distR="0" wp14:anchorId="72EE662E" wp14:editId="7359B91E">
            <wp:extent cx="5486400" cy="32213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A18F" w14:textId="77777777" w:rsidR="002C1DEC" w:rsidRDefault="002C1DEC" w:rsidP="001509AD"/>
    <w:p w14:paraId="0766AFBD" w14:textId="77777777" w:rsidR="002C1DEC" w:rsidRDefault="002C1DEC" w:rsidP="001509AD"/>
    <w:p w14:paraId="09708F66" w14:textId="77777777" w:rsidR="002C1DEC" w:rsidRDefault="002C1DEC" w:rsidP="001509AD"/>
    <w:p w14:paraId="3E39F633" w14:textId="77777777" w:rsidR="002C1DEC" w:rsidRDefault="002C1DEC" w:rsidP="001509AD"/>
    <w:p w14:paraId="50A6DA91" w14:textId="77777777" w:rsidR="002C1DEC" w:rsidRDefault="002C1DEC" w:rsidP="001509AD"/>
    <w:p w14:paraId="22ECC822" w14:textId="16461A88" w:rsidR="002C1DEC" w:rsidRDefault="002C1DEC" w:rsidP="001509AD">
      <w:r>
        <w:lastRenderedPageBreak/>
        <w:t>Update single student and display the all students:</w:t>
      </w:r>
    </w:p>
    <w:p w14:paraId="55002B66" w14:textId="5855A0B9" w:rsidR="002C1DEC" w:rsidRDefault="002C1DEC" w:rsidP="001509AD">
      <w:r w:rsidRPr="002C1DEC">
        <w:drawing>
          <wp:inline distT="0" distB="0" distL="0" distR="0" wp14:anchorId="6803B166" wp14:editId="774FD42D">
            <wp:extent cx="5486400" cy="37096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B7E9" w14:textId="01F903A2" w:rsidR="002C1DEC" w:rsidRDefault="002C1DEC" w:rsidP="001509AD">
      <w:r w:rsidRPr="002C1DEC">
        <w:drawing>
          <wp:inline distT="0" distB="0" distL="0" distR="0" wp14:anchorId="490D21BD" wp14:editId="24817A86">
            <wp:extent cx="5486400" cy="30486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B7FE" w14:textId="77777777" w:rsidR="001946C6" w:rsidRDefault="001946C6"/>
    <w:sectPr w:rsidR="001946C6">
      <w:footerReference w:type="default" r:id="rId22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2FFAB6" w14:textId="77777777" w:rsidR="00F869DB" w:rsidRDefault="00F869DB" w:rsidP="00C6554A">
      <w:pPr>
        <w:spacing w:before="0" w:after="0" w:line="240" w:lineRule="auto"/>
      </w:pPr>
      <w:r>
        <w:separator/>
      </w:r>
    </w:p>
  </w:endnote>
  <w:endnote w:type="continuationSeparator" w:id="0">
    <w:p w14:paraId="32F50628" w14:textId="77777777" w:rsidR="00F869DB" w:rsidRDefault="00F869DB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BB486E" w14:textId="77777777" w:rsidR="006C3BDB" w:rsidRDefault="006C3BD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F50908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38CBFA" w14:textId="77777777" w:rsidR="00F869DB" w:rsidRDefault="00F869DB" w:rsidP="00C6554A">
      <w:pPr>
        <w:spacing w:before="0" w:after="0" w:line="240" w:lineRule="auto"/>
      </w:pPr>
      <w:r>
        <w:separator/>
      </w:r>
    </w:p>
  </w:footnote>
  <w:footnote w:type="continuationSeparator" w:id="0">
    <w:p w14:paraId="20252829" w14:textId="77777777" w:rsidR="00F869DB" w:rsidRDefault="00F869DB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>
    <w:nsid w:val="129E7018"/>
    <w:multiLevelType w:val="hybridMultilevel"/>
    <w:tmpl w:val="457C020C"/>
    <w:lvl w:ilvl="0" w:tplc="680E6482">
      <w:numFmt w:val="bullet"/>
      <w:lvlText w:val="-"/>
      <w:lvlJc w:val="left"/>
      <w:pPr>
        <w:ind w:left="360" w:hanging="288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>
    <w:nsid w:val="20AB09A2"/>
    <w:multiLevelType w:val="hybridMultilevel"/>
    <w:tmpl w:val="774C079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8D09B4"/>
    <w:multiLevelType w:val="hybridMultilevel"/>
    <w:tmpl w:val="99AABE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8745724"/>
    <w:multiLevelType w:val="hybridMultilevel"/>
    <w:tmpl w:val="8494BB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150680"/>
    <w:multiLevelType w:val="hybridMultilevel"/>
    <w:tmpl w:val="33D4C1E0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7BD260E"/>
    <w:multiLevelType w:val="hybridMultilevel"/>
    <w:tmpl w:val="D4CAF8B0"/>
    <w:lvl w:ilvl="0" w:tplc="0C07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5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2"/>
  </w:num>
  <w:num w:numId="17">
    <w:abstractNumId w:val="18"/>
  </w:num>
  <w:num w:numId="18">
    <w:abstractNumId w:val="14"/>
  </w:num>
  <w:num w:numId="19">
    <w:abstractNumId w:val="17"/>
  </w:num>
  <w:num w:numId="20">
    <w:abstractNumId w:val="13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D18"/>
    <w:rsid w:val="00070E18"/>
    <w:rsid w:val="00100AF6"/>
    <w:rsid w:val="0012610A"/>
    <w:rsid w:val="00126551"/>
    <w:rsid w:val="0014124A"/>
    <w:rsid w:val="00146C19"/>
    <w:rsid w:val="001509AD"/>
    <w:rsid w:val="00163AC7"/>
    <w:rsid w:val="001759EA"/>
    <w:rsid w:val="001854E2"/>
    <w:rsid w:val="001946C6"/>
    <w:rsid w:val="001C2CDC"/>
    <w:rsid w:val="001F3835"/>
    <w:rsid w:val="002067FF"/>
    <w:rsid w:val="0022552C"/>
    <w:rsid w:val="002554CD"/>
    <w:rsid w:val="002915F2"/>
    <w:rsid w:val="00293B83"/>
    <w:rsid w:val="002B4294"/>
    <w:rsid w:val="002C1DEC"/>
    <w:rsid w:val="002F36B8"/>
    <w:rsid w:val="00300284"/>
    <w:rsid w:val="00326FE4"/>
    <w:rsid w:val="003320BE"/>
    <w:rsid w:val="00333D0D"/>
    <w:rsid w:val="003F156B"/>
    <w:rsid w:val="0040306F"/>
    <w:rsid w:val="00434DDD"/>
    <w:rsid w:val="00447F90"/>
    <w:rsid w:val="00485365"/>
    <w:rsid w:val="004A3952"/>
    <w:rsid w:val="004B65F0"/>
    <w:rsid w:val="004C049F"/>
    <w:rsid w:val="004E068A"/>
    <w:rsid w:val="005000E2"/>
    <w:rsid w:val="00586DD0"/>
    <w:rsid w:val="005A7B01"/>
    <w:rsid w:val="006176AC"/>
    <w:rsid w:val="006347F0"/>
    <w:rsid w:val="00653F9A"/>
    <w:rsid w:val="00692132"/>
    <w:rsid w:val="006A3CE7"/>
    <w:rsid w:val="006C3BDB"/>
    <w:rsid w:val="006D0035"/>
    <w:rsid w:val="006E0F64"/>
    <w:rsid w:val="00716D18"/>
    <w:rsid w:val="007260CA"/>
    <w:rsid w:val="007313ED"/>
    <w:rsid w:val="00742BE6"/>
    <w:rsid w:val="00746EED"/>
    <w:rsid w:val="00755BA6"/>
    <w:rsid w:val="007772C0"/>
    <w:rsid w:val="00784003"/>
    <w:rsid w:val="0079758A"/>
    <w:rsid w:val="00822F44"/>
    <w:rsid w:val="00833D3A"/>
    <w:rsid w:val="009108BB"/>
    <w:rsid w:val="00922189"/>
    <w:rsid w:val="009348FF"/>
    <w:rsid w:val="00937A18"/>
    <w:rsid w:val="00940571"/>
    <w:rsid w:val="00977886"/>
    <w:rsid w:val="009A2877"/>
    <w:rsid w:val="009C0A04"/>
    <w:rsid w:val="009F0FBC"/>
    <w:rsid w:val="00A01E9C"/>
    <w:rsid w:val="00A07E6F"/>
    <w:rsid w:val="00A22106"/>
    <w:rsid w:val="00A2420F"/>
    <w:rsid w:val="00A642C7"/>
    <w:rsid w:val="00B2240F"/>
    <w:rsid w:val="00B52006"/>
    <w:rsid w:val="00BA5438"/>
    <w:rsid w:val="00BA5902"/>
    <w:rsid w:val="00BE60DF"/>
    <w:rsid w:val="00BF7A72"/>
    <w:rsid w:val="00C11DC3"/>
    <w:rsid w:val="00C64A99"/>
    <w:rsid w:val="00C6554A"/>
    <w:rsid w:val="00C71B24"/>
    <w:rsid w:val="00D10143"/>
    <w:rsid w:val="00D31BF3"/>
    <w:rsid w:val="00D33D69"/>
    <w:rsid w:val="00D44217"/>
    <w:rsid w:val="00D93C21"/>
    <w:rsid w:val="00DC04E7"/>
    <w:rsid w:val="00DD5FFB"/>
    <w:rsid w:val="00DF45A1"/>
    <w:rsid w:val="00E1154D"/>
    <w:rsid w:val="00E6388C"/>
    <w:rsid w:val="00ED7C44"/>
    <w:rsid w:val="00EF1743"/>
    <w:rsid w:val="00EF43E4"/>
    <w:rsid w:val="00EF4DAE"/>
    <w:rsid w:val="00F121C1"/>
    <w:rsid w:val="00F50908"/>
    <w:rsid w:val="00F82ED2"/>
    <w:rsid w:val="00F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CDB464"/>
  <w15:chartTrackingRefBased/>
  <w15:docId w15:val="{9F80567D-8A4B-48C9-B3F5-D618F943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586DD0"/>
    <w:pPr>
      <w:spacing w:before="240" w:after="0" w:line="259" w:lineRule="auto"/>
      <w:contextualSpacing w:val="0"/>
      <w:outlineLvl w:val="9"/>
    </w:pPr>
    <w:rPr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86D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6DD0"/>
    <w:pPr>
      <w:spacing w:after="100"/>
      <w:ind w:left="220"/>
    </w:pPr>
  </w:style>
  <w:style w:type="paragraph" w:styleId="ListParagraph">
    <w:name w:val="List Paragraph"/>
    <w:basedOn w:val="Normal"/>
    <w:uiPriority w:val="34"/>
    <w:unhideWhenUsed/>
    <w:qFormat/>
    <w:rsid w:val="00BA54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med%20Ahmed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AD215-0628-434D-9C2F-94FCA4FCC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11</Pages>
  <Words>376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</dc:creator>
  <cp:keywords/>
  <dc:description/>
  <cp:lastModifiedBy>Mohamed Ahmed</cp:lastModifiedBy>
  <cp:revision>82</cp:revision>
  <cp:lastPrinted>2024-08-16T08:40:00Z</cp:lastPrinted>
  <dcterms:created xsi:type="dcterms:W3CDTF">2024-08-05T16:30:00Z</dcterms:created>
  <dcterms:modified xsi:type="dcterms:W3CDTF">2024-08-16T08:44:00Z</dcterms:modified>
</cp:coreProperties>
</file>