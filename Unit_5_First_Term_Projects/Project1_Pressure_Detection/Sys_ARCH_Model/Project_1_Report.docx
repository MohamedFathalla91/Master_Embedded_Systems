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65B286" w14:textId="77777777" w:rsidR="00C6554A" w:rsidRPr="008B5277" w:rsidRDefault="00716D18" w:rsidP="00C6554A">
      <w:pPr>
        <w:pStyle w:val="Photo"/>
      </w:pPr>
      <w:bookmarkStart w:id="0" w:name="_Toc321147149"/>
      <w:bookmarkStart w:id="1" w:name="_Toc318188227"/>
      <w:bookmarkStart w:id="2" w:name="_Toc318188327"/>
      <w:bookmarkStart w:id="3" w:name="_Toc318189312"/>
      <w:bookmarkStart w:id="4" w:name="_Toc321147011"/>
      <w:r>
        <w:rPr>
          <w:noProof/>
          <w:lang w:val="de-AT" w:eastAsia="de-AT"/>
        </w:rPr>
        <w:drawing>
          <wp:inline distT="0" distB="0" distL="0" distR="0" wp14:anchorId="4D987BD1" wp14:editId="6DD2D42B">
            <wp:extent cx="2446020" cy="17717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5033" cy="1792736"/>
                    </a:xfrm>
                    <a:prstGeom prst="rect">
                      <a:avLst/>
                    </a:prstGeom>
                    <a:noFill/>
                  </pic:spPr>
                </pic:pic>
              </a:graphicData>
            </a:graphic>
          </wp:inline>
        </w:drawing>
      </w:r>
    </w:p>
    <w:bookmarkEnd w:id="0"/>
    <w:bookmarkEnd w:id="1"/>
    <w:bookmarkEnd w:id="2"/>
    <w:bookmarkEnd w:id="3"/>
    <w:bookmarkEnd w:id="4"/>
    <w:p w14:paraId="5D7EA2EF" w14:textId="77777777" w:rsidR="00C6554A" w:rsidRPr="006347F0" w:rsidRDefault="00716D18" w:rsidP="00716D18">
      <w:pPr>
        <w:pStyle w:val="Title"/>
        <w:rPr>
          <w:sz w:val="72"/>
          <w:szCs w:val="24"/>
        </w:rPr>
      </w:pPr>
      <w:r w:rsidRPr="006347F0">
        <w:rPr>
          <w:sz w:val="72"/>
          <w:szCs w:val="24"/>
        </w:rPr>
        <w:t xml:space="preserve">Project </w:t>
      </w:r>
      <w:r w:rsidRPr="006347F0">
        <w:rPr>
          <w:sz w:val="144"/>
          <w:szCs w:val="32"/>
        </w:rPr>
        <w:t>1</w:t>
      </w:r>
      <w:r w:rsidRPr="006347F0">
        <w:rPr>
          <w:sz w:val="72"/>
          <w:szCs w:val="24"/>
        </w:rPr>
        <w:t xml:space="preserve"> Learn in Depth </w:t>
      </w:r>
    </w:p>
    <w:p w14:paraId="5E3D8603" w14:textId="77777777" w:rsidR="00C6554A" w:rsidRPr="006347F0" w:rsidRDefault="00716D18" w:rsidP="00716D18">
      <w:pPr>
        <w:pStyle w:val="Subtitle"/>
        <w:rPr>
          <w:sz w:val="52"/>
          <w:szCs w:val="48"/>
        </w:rPr>
      </w:pPr>
      <w:r w:rsidRPr="006347F0">
        <w:rPr>
          <w:sz w:val="52"/>
          <w:szCs w:val="48"/>
        </w:rPr>
        <w:t>Pressure Detection System</w:t>
      </w:r>
    </w:p>
    <w:p w14:paraId="794AFD19" w14:textId="77777777" w:rsidR="00C6554A" w:rsidRDefault="00716D18" w:rsidP="00716D18">
      <w:pPr>
        <w:pStyle w:val="ContactInfo"/>
      </w:pPr>
      <w:r w:rsidRPr="006347F0">
        <w:rPr>
          <w:sz w:val="48"/>
          <w:szCs w:val="48"/>
        </w:rPr>
        <w:t xml:space="preserve">Mohamed </w:t>
      </w:r>
      <w:proofErr w:type="spellStart"/>
      <w:r w:rsidRPr="006347F0">
        <w:rPr>
          <w:sz w:val="48"/>
          <w:szCs w:val="48"/>
        </w:rPr>
        <w:t>Fathalla</w:t>
      </w:r>
      <w:proofErr w:type="spellEnd"/>
      <w:r w:rsidRPr="006347F0">
        <w:rPr>
          <w:sz w:val="48"/>
          <w:szCs w:val="48"/>
        </w:rPr>
        <w:t xml:space="preserve"> Ahmed</w:t>
      </w:r>
      <w:r w:rsidR="00C6554A" w:rsidRPr="006347F0">
        <w:rPr>
          <w:sz w:val="48"/>
          <w:szCs w:val="48"/>
        </w:rPr>
        <w:t xml:space="preserve"> | </w:t>
      </w:r>
      <w:r w:rsidRPr="006347F0">
        <w:rPr>
          <w:sz w:val="48"/>
          <w:szCs w:val="48"/>
        </w:rPr>
        <w:t>Master</w:t>
      </w:r>
      <w:r w:rsidR="00126551">
        <w:rPr>
          <w:sz w:val="48"/>
          <w:szCs w:val="48"/>
        </w:rPr>
        <w:t>ing</w:t>
      </w:r>
      <w:r w:rsidRPr="006347F0">
        <w:rPr>
          <w:sz w:val="48"/>
          <w:szCs w:val="48"/>
        </w:rPr>
        <w:t xml:space="preserve"> Embedded Systems</w:t>
      </w:r>
      <w:r w:rsidR="00C6554A" w:rsidRPr="006347F0">
        <w:rPr>
          <w:sz w:val="48"/>
          <w:szCs w:val="48"/>
        </w:rPr>
        <w:t xml:space="preserve"> | </w:t>
      </w:r>
      <w:r w:rsidRPr="006347F0">
        <w:rPr>
          <w:sz w:val="48"/>
          <w:szCs w:val="48"/>
        </w:rPr>
        <w:t>05.08.2024</w:t>
      </w:r>
      <w:r w:rsidR="00C6554A">
        <w:br w:type="page"/>
      </w:r>
    </w:p>
    <w:sdt>
      <w:sdtPr>
        <w:rPr>
          <w:rFonts w:asciiTheme="minorHAnsi" w:eastAsiaTheme="minorHAnsi" w:hAnsiTheme="minorHAnsi" w:cstheme="minorBidi"/>
          <w:color w:val="595959" w:themeColor="text1" w:themeTint="A6"/>
          <w:sz w:val="22"/>
          <w:szCs w:val="22"/>
        </w:rPr>
        <w:id w:val="-1849396976"/>
        <w:docPartObj>
          <w:docPartGallery w:val="Table of Contents"/>
          <w:docPartUnique/>
        </w:docPartObj>
      </w:sdtPr>
      <w:sdtEndPr>
        <w:rPr>
          <w:b/>
          <w:bCs/>
          <w:noProof/>
        </w:rPr>
      </w:sdtEndPr>
      <w:sdtContent>
        <w:p w14:paraId="4492447E" w14:textId="37A4D094" w:rsidR="00A642C7" w:rsidRDefault="00A642C7">
          <w:pPr>
            <w:pStyle w:val="TOCHeading"/>
          </w:pPr>
          <w:r>
            <w:t>Table of Contents</w:t>
          </w:r>
        </w:p>
        <w:p w14:paraId="16E080DE" w14:textId="40D41527" w:rsidR="00DF45A1" w:rsidRDefault="00A642C7">
          <w:pPr>
            <w:pStyle w:val="TOC1"/>
            <w:tabs>
              <w:tab w:val="right" w:leader="dot" w:pos="8630"/>
            </w:tabs>
            <w:rPr>
              <w:rFonts w:eastAsiaTheme="minorEastAsia"/>
              <w:noProof/>
              <w:color w:val="auto"/>
              <w:kern w:val="2"/>
              <w:lang w:val="de-AT" w:eastAsia="de-AT"/>
              <w14:ligatures w14:val="standardContextual"/>
            </w:rPr>
          </w:pPr>
          <w:r>
            <w:fldChar w:fldCharType="begin"/>
          </w:r>
          <w:r>
            <w:instrText xml:space="preserve"> TOC \o "1-3" \h \z \u </w:instrText>
          </w:r>
          <w:r>
            <w:fldChar w:fldCharType="separate"/>
          </w:r>
          <w:hyperlink w:anchor="_Toc173861339" w:history="1">
            <w:r w:rsidR="00DF45A1" w:rsidRPr="00A10CDB">
              <w:rPr>
                <w:rStyle w:val="Hyperlink"/>
                <w:noProof/>
              </w:rPr>
              <w:t>Case Study</w:t>
            </w:r>
            <w:r w:rsidR="00DF45A1">
              <w:rPr>
                <w:noProof/>
                <w:webHidden/>
              </w:rPr>
              <w:tab/>
            </w:r>
            <w:r w:rsidR="00DF45A1">
              <w:rPr>
                <w:noProof/>
                <w:webHidden/>
              </w:rPr>
              <w:fldChar w:fldCharType="begin"/>
            </w:r>
            <w:r w:rsidR="00DF45A1">
              <w:rPr>
                <w:noProof/>
                <w:webHidden/>
              </w:rPr>
              <w:instrText xml:space="preserve"> PAGEREF _Toc173861339 \h </w:instrText>
            </w:r>
            <w:r w:rsidR="00DF45A1">
              <w:rPr>
                <w:noProof/>
                <w:webHidden/>
              </w:rPr>
            </w:r>
            <w:r w:rsidR="00DF45A1">
              <w:rPr>
                <w:noProof/>
                <w:webHidden/>
              </w:rPr>
              <w:fldChar w:fldCharType="separate"/>
            </w:r>
            <w:r w:rsidR="00DF45A1">
              <w:rPr>
                <w:noProof/>
                <w:webHidden/>
              </w:rPr>
              <w:t>2</w:t>
            </w:r>
            <w:r w:rsidR="00DF45A1">
              <w:rPr>
                <w:noProof/>
                <w:webHidden/>
              </w:rPr>
              <w:fldChar w:fldCharType="end"/>
            </w:r>
          </w:hyperlink>
        </w:p>
        <w:p w14:paraId="3DBC8709" w14:textId="7C054D09" w:rsidR="00DF45A1" w:rsidRDefault="007449D0">
          <w:pPr>
            <w:pStyle w:val="TOC1"/>
            <w:tabs>
              <w:tab w:val="right" w:leader="dot" w:pos="8630"/>
            </w:tabs>
            <w:rPr>
              <w:rFonts w:eastAsiaTheme="minorEastAsia"/>
              <w:noProof/>
              <w:color w:val="auto"/>
              <w:kern w:val="2"/>
              <w:lang w:val="de-AT" w:eastAsia="de-AT"/>
              <w14:ligatures w14:val="standardContextual"/>
            </w:rPr>
          </w:pPr>
          <w:hyperlink w:anchor="_Toc173861340" w:history="1">
            <w:r w:rsidR="00DF45A1" w:rsidRPr="00A10CDB">
              <w:rPr>
                <w:rStyle w:val="Hyperlink"/>
                <w:noProof/>
              </w:rPr>
              <w:t>Methodology</w:t>
            </w:r>
            <w:r w:rsidR="00DF45A1">
              <w:rPr>
                <w:noProof/>
                <w:webHidden/>
              </w:rPr>
              <w:tab/>
            </w:r>
            <w:r w:rsidR="00DF45A1">
              <w:rPr>
                <w:noProof/>
                <w:webHidden/>
              </w:rPr>
              <w:fldChar w:fldCharType="begin"/>
            </w:r>
            <w:r w:rsidR="00DF45A1">
              <w:rPr>
                <w:noProof/>
                <w:webHidden/>
              </w:rPr>
              <w:instrText xml:space="preserve"> PAGEREF _Toc173861340 \h </w:instrText>
            </w:r>
            <w:r w:rsidR="00DF45A1">
              <w:rPr>
                <w:noProof/>
                <w:webHidden/>
              </w:rPr>
            </w:r>
            <w:r w:rsidR="00DF45A1">
              <w:rPr>
                <w:noProof/>
                <w:webHidden/>
              </w:rPr>
              <w:fldChar w:fldCharType="separate"/>
            </w:r>
            <w:r w:rsidR="00DF45A1">
              <w:rPr>
                <w:noProof/>
                <w:webHidden/>
              </w:rPr>
              <w:t>2</w:t>
            </w:r>
            <w:r w:rsidR="00DF45A1">
              <w:rPr>
                <w:noProof/>
                <w:webHidden/>
              </w:rPr>
              <w:fldChar w:fldCharType="end"/>
            </w:r>
          </w:hyperlink>
        </w:p>
        <w:p w14:paraId="04953B91" w14:textId="6F55C59D" w:rsidR="00DF45A1" w:rsidRDefault="007449D0">
          <w:pPr>
            <w:pStyle w:val="TOC1"/>
            <w:tabs>
              <w:tab w:val="right" w:leader="dot" w:pos="8630"/>
            </w:tabs>
            <w:rPr>
              <w:rFonts w:eastAsiaTheme="minorEastAsia"/>
              <w:noProof/>
              <w:color w:val="auto"/>
              <w:kern w:val="2"/>
              <w:lang w:val="de-AT" w:eastAsia="de-AT"/>
              <w14:ligatures w14:val="standardContextual"/>
            </w:rPr>
          </w:pPr>
          <w:hyperlink w:anchor="_Toc173861341" w:history="1">
            <w:r w:rsidR="00DF45A1" w:rsidRPr="00A10CDB">
              <w:rPr>
                <w:rStyle w:val="Hyperlink"/>
                <w:noProof/>
              </w:rPr>
              <w:t>Requirement Diagram</w:t>
            </w:r>
            <w:r w:rsidR="00DF45A1">
              <w:rPr>
                <w:noProof/>
                <w:webHidden/>
              </w:rPr>
              <w:tab/>
            </w:r>
            <w:r w:rsidR="00DF45A1">
              <w:rPr>
                <w:noProof/>
                <w:webHidden/>
              </w:rPr>
              <w:fldChar w:fldCharType="begin"/>
            </w:r>
            <w:r w:rsidR="00DF45A1">
              <w:rPr>
                <w:noProof/>
                <w:webHidden/>
              </w:rPr>
              <w:instrText xml:space="preserve"> PAGEREF _Toc173861341 \h </w:instrText>
            </w:r>
            <w:r w:rsidR="00DF45A1">
              <w:rPr>
                <w:noProof/>
                <w:webHidden/>
              </w:rPr>
            </w:r>
            <w:r w:rsidR="00DF45A1">
              <w:rPr>
                <w:noProof/>
                <w:webHidden/>
              </w:rPr>
              <w:fldChar w:fldCharType="separate"/>
            </w:r>
            <w:r w:rsidR="00DF45A1">
              <w:rPr>
                <w:noProof/>
                <w:webHidden/>
              </w:rPr>
              <w:t>3</w:t>
            </w:r>
            <w:r w:rsidR="00DF45A1">
              <w:rPr>
                <w:noProof/>
                <w:webHidden/>
              </w:rPr>
              <w:fldChar w:fldCharType="end"/>
            </w:r>
          </w:hyperlink>
        </w:p>
        <w:p w14:paraId="6C1ACE3D" w14:textId="3F4626EB" w:rsidR="00DF45A1" w:rsidRDefault="007449D0">
          <w:pPr>
            <w:pStyle w:val="TOC1"/>
            <w:tabs>
              <w:tab w:val="right" w:leader="dot" w:pos="8630"/>
            </w:tabs>
            <w:rPr>
              <w:rFonts w:eastAsiaTheme="minorEastAsia"/>
              <w:noProof/>
              <w:color w:val="auto"/>
              <w:kern w:val="2"/>
              <w:lang w:val="de-AT" w:eastAsia="de-AT"/>
              <w14:ligatures w14:val="standardContextual"/>
            </w:rPr>
          </w:pPr>
          <w:hyperlink w:anchor="_Toc173861342" w:history="1">
            <w:r w:rsidR="00DF45A1" w:rsidRPr="00A10CDB">
              <w:rPr>
                <w:rStyle w:val="Hyperlink"/>
                <w:noProof/>
              </w:rPr>
              <w:t>System Analysis / Use Case Diagram</w:t>
            </w:r>
            <w:r w:rsidR="00DF45A1">
              <w:rPr>
                <w:noProof/>
                <w:webHidden/>
              </w:rPr>
              <w:tab/>
            </w:r>
            <w:r w:rsidR="00DF45A1">
              <w:rPr>
                <w:noProof/>
                <w:webHidden/>
              </w:rPr>
              <w:fldChar w:fldCharType="begin"/>
            </w:r>
            <w:r w:rsidR="00DF45A1">
              <w:rPr>
                <w:noProof/>
                <w:webHidden/>
              </w:rPr>
              <w:instrText xml:space="preserve"> PAGEREF _Toc173861342 \h </w:instrText>
            </w:r>
            <w:r w:rsidR="00DF45A1">
              <w:rPr>
                <w:noProof/>
                <w:webHidden/>
              </w:rPr>
            </w:r>
            <w:r w:rsidR="00DF45A1">
              <w:rPr>
                <w:noProof/>
                <w:webHidden/>
              </w:rPr>
              <w:fldChar w:fldCharType="separate"/>
            </w:r>
            <w:r w:rsidR="00DF45A1">
              <w:rPr>
                <w:noProof/>
                <w:webHidden/>
              </w:rPr>
              <w:t>3</w:t>
            </w:r>
            <w:r w:rsidR="00DF45A1">
              <w:rPr>
                <w:noProof/>
                <w:webHidden/>
              </w:rPr>
              <w:fldChar w:fldCharType="end"/>
            </w:r>
          </w:hyperlink>
        </w:p>
        <w:p w14:paraId="5B66EC93" w14:textId="69101E5B" w:rsidR="00DF45A1" w:rsidRDefault="007449D0">
          <w:pPr>
            <w:pStyle w:val="TOC1"/>
            <w:tabs>
              <w:tab w:val="right" w:leader="dot" w:pos="8630"/>
            </w:tabs>
            <w:rPr>
              <w:rFonts w:eastAsiaTheme="minorEastAsia"/>
              <w:noProof/>
              <w:color w:val="auto"/>
              <w:kern w:val="2"/>
              <w:lang w:val="de-AT" w:eastAsia="de-AT"/>
              <w14:ligatures w14:val="standardContextual"/>
            </w:rPr>
          </w:pPr>
          <w:hyperlink w:anchor="_Toc173861343" w:history="1">
            <w:r w:rsidR="00DF45A1" w:rsidRPr="00A10CDB">
              <w:rPr>
                <w:rStyle w:val="Hyperlink"/>
                <w:noProof/>
              </w:rPr>
              <w:t>Activity Diagram</w:t>
            </w:r>
            <w:r w:rsidR="00DF45A1">
              <w:rPr>
                <w:noProof/>
                <w:webHidden/>
              </w:rPr>
              <w:tab/>
            </w:r>
            <w:r w:rsidR="00DF45A1">
              <w:rPr>
                <w:noProof/>
                <w:webHidden/>
              </w:rPr>
              <w:fldChar w:fldCharType="begin"/>
            </w:r>
            <w:r w:rsidR="00DF45A1">
              <w:rPr>
                <w:noProof/>
                <w:webHidden/>
              </w:rPr>
              <w:instrText xml:space="preserve"> PAGEREF _Toc173861343 \h </w:instrText>
            </w:r>
            <w:r w:rsidR="00DF45A1">
              <w:rPr>
                <w:noProof/>
                <w:webHidden/>
              </w:rPr>
            </w:r>
            <w:r w:rsidR="00DF45A1">
              <w:rPr>
                <w:noProof/>
                <w:webHidden/>
              </w:rPr>
              <w:fldChar w:fldCharType="separate"/>
            </w:r>
            <w:r w:rsidR="00DF45A1">
              <w:rPr>
                <w:noProof/>
                <w:webHidden/>
              </w:rPr>
              <w:t>4</w:t>
            </w:r>
            <w:r w:rsidR="00DF45A1">
              <w:rPr>
                <w:noProof/>
                <w:webHidden/>
              </w:rPr>
              <w:fldChar w:fldCharType="end"/>
            </w:r>
          </w:hyperlink>
        </w:p>
        <w:p w14:paraId="168EAB55" w14:textId="4CDE93F3" w:rsidR="00DF45A1" w:rsidRDefault="007449D0">
          <w:pPr>
            <w:pStyle w:val="TOC1"/>
            <w:tabs>
              <w:tab w:val="right" w:leader="dot" w:pos="8630"/>
            </w:tabs>
            <w:rPr>
              <w:rFonts w:eastAsiaTheme="minorEastAsia"/>
              <w:noProof/>
              <w:color w:val="auto"/>
              <w:kern w:val="2"/>
              <w:lang w:val="de-AT" w:eastAsia="de-AT"/>
              <w14:ligatures w14:val="standardContextual"/>
            </w:rPr>
          </w:pPr>
          <w:hyperlink w:anchor="_Toc173861344" w:history="1">
            <w:r w:rsidR="00DF45A1" w:rsidRPr="00A10CDB">
              <w:rPr>
                <w:rStyle w:val="Hyperlink"/>
                <w:noProof/>
              </w:rPr>
              <w:t>Sequence Diagram</w:t>
            </w:r>
            <w:r w:rsidR="00DF45A1">
              <w:rPr>
                <w:noProof/>
                <w:webHidden/>
              </w:rPr>
              <w:tab/>
            </w:r>
            <w:r w:rsidR="00DF45A1">
              <w:rPr>
                <w:noProof/>
                <w:webHidden/>
              </w:rPr>
              <w:fldChar w:fldCharType="begin"/>
            </w:r>
            <w:r w:rsidR="00DF45A1">
              <w:rPr>
                <w:noProof/>
                <w:webHidden/>
              </w:rPr>
              <w:instrText xml:space="preserve"> PAGEREF _Toc173861344 \h </w:instrText>
            </w:r>
            <w:r w:rsidR="00DF45A1">
              <w:rPr>
                <w:noProof/>
                <w:webHidden/>
              </w:rPr>
            </w:r>
            <w:r w:rsidR="00DF45A1">
              <w:rPr>
                <w:noProof/>
                <w:webHidden/>
              </w:rPr>
              <w:fldChar w:fldCharType="separate"/>
            </w:r>
            <w:r w:rsidR="00DF45A1">
              <w:rPr>
                <w:noProof/>
                <w:webHidden/>
              </w:rPr>
              <w:t>5</w:t>
            </w:r>
            <w:r w:rsidR="00DF45A1">
              <w:rPr>
                <w:noProof/>
                <w:webHidden/>
              </w:rPr>
              <w:fldChar w:fldCharType="end"/>
            </w:r>
          </w:hyperlink>
        </w:p>
        <w:p w14:paraId="7A4F8CE1" w14:textId="65FEE4B8" w:rsidR="00DF45A1" w:rsidRDefault="007449D0">
          <w:pPr>
            <w:pStyle w:val="TOC1"/>
            <w:tabs>
              <w:tab w:val="right" w:leader="dot" w:pos="8630"/>
            </w:tabs>
            <w:rPr>
              <w:rFonts w:eastAsiaTheme="minorEastAsia"/>
              <w:noProof/>
              <w:color w:val="auto"/>
              <w:kern w:val="2"/>
              <w:lang w:val="de-AT" w:eastAsia="de-AT"/>
              <w14:ligatures w14:val="standardContextual"/>
            </w:rPr>
          </w:pPr>
          <w:hyperlink w:anchor="_Toc173861345" w:history="1">
            <w:r w:rsidR="00DF45A1" w:rsidRPr="00A10CDB">
              <w:rPr>
                <w:rStyle w:val="Hyperlink"/>
                <w:noProof/>
              </w:rPr>
              <w:t>System / Software Design</w:t>
            </w:r>
            <w:r w:rsidR="00DF45A1">
              <w:rPr>
                <w:noProof/>
                <w:webHidden/>
              </w:rPr>
              <w:tab/>
            </w:r>
            <w:r w:rsidR="00DF45A1">
              <w:rPr>
                <w:noProof/>
                <w:webHidden/>
              </w:rPr>
              <w:fldChar w:fldCharType="begin"/>
            </w:r>
            <w:r w:rsidR="00DF45A1">
              <w:rPr>
                <w:noProof/>
                <w:webHidden/>
              </w:rPr>
              <w:instrText xml:space="preserve"> PAGEREF _Toc173861345 \h </w:instrText>
            </w:r>
            <w:r w:rsidR="00DF45A1">
              <w:rPr>
                <w:noProof/>
                <w:webHidden/>
              </w:rPr>
            </w:r>
            <w:r w:rsidR="00DF45A1">
              <w:rPr>
                <w:noProof/>
                <w:webHidden/>
              </w:rPr>
              <w:fldChar w:fldCharType="separate"/>
            </w:r>
            <w:r w:rsidR="00DF45A1">
              <w:rPr>
                <w:noProof/>
                <w:webHidden/>
              </w:rPr>
              <w:t>6</w:t>
            </w:r>
            <w:r w:rsidR="00DF45A1">
              <w:rPr>
                <w:noProof/>
                <w:webHidden/>
              </w:rPr>
              <w:fldChar w:fldCharType="end"/>
            </w:r>
          </w:hyperlink>
        </w:p>
        <w:p w14:paraId="58DC8BFF" w14:textId="509A30E1" w:rsidR="00DF45A1" w:rsidRDefault="007449D0">
          <w:pPr>
            <w:pStyle w:val="TOC1"/>
            <w:tabs>
              <w:tab w:val="right" w:leader="dot" w:pos="8630"/>
            </w:tabs>
            <w:rPr>
              <w:rFonts w:eastAsiaTheme="minorEastAsia"/>
              <w:noProof/>
              <w:color w:val="auto"/>
              <w:kern w:val="2"/>
              <w:lang w:val="de-AT" w:eastAsia="de-AT"/>
              <w14:ligatures w14:val="standardContextual"/>
            </w:rPr>
          </w:pPr>
          <w:hyperlink w:anchor="_Toc173861346" w:history="1">
            <w:r w:rsidR="00DF45A1" w:rsidRPr="00A10CDB">
              <w:rPr>
                <w:rStyle w:val="Hyperlink"/>
                <w:noProof/>
              </w:rPr>
              <w:t>State Diagrams:</w:t>
            </w:r>
            <w:r w:rsidR="00DF45A1">
              <w:rPr>
                <w:noProof/>
                <w:webHidden/>
              </w:rPr>
              <w:tab/>
            </w:r>
            <w:r w:rsidR="00DF45A1">
              <w:rPr>
                <w:noProof/>
                <w:webHidden/>
              </w:rPr>
              <w:fldChar w:fldCharType="begin"/>
            </w:r>
            <w:r w:rsidR="00DF45A1">
              <w:rPr>
                <w:noProof/>
                <w:webHidden/>
              </w:rPr>
              <w:instrText xml:space="preserve"> PAGEREF _Toc173861346 \h </w:instrText>
            </w:r>
            <w:r w:rsidR="00DF45A1">
              <w:rPr>
                <w:noProof/>
                <w:webHidden/>
              </w:rPr>
            </w:r>
            <w:r w:rsidR="00DF45A1">
              <w:rPr>
                <w:noProof/>
                <w:webHidden/>
              </w:rPr>
              <w:fldChar w:fldCharType="separate"/>
            </w:r>
            <w:r w:rsidR="00DF45A1">
              <w:rPr>
                <w:noProof/>
                <w:webHidden/>
              </w:rPr>
              <w:t>7</w:t>
            </w:r>
            <w:r w:rsidR="00DF45A1">
              <w:rPr>
                <w:noProof/>
                <w:webHidden/>
              </w:rPr>
              <w:fldChar w:fldCharType="end"/>
            </w:r>
          </w:hyperlink>
        </w:p>
        <w:p w14:paraId="1FF3A402" w14:textId="1AA405E2" w:rsidR="00DF45A1" w:rsidRDefault="007449D0">
          <w:pPr>
            <w:pStyle w:val="TOC1"/>
            <w:tabs>
              <w:tab w:val="left" w:pos="440"/>
              <w:tab w:val="right" w:leader="dot" w:pos="8630"/>
            </w:tabs>
            <w:rPr>
              <w:rFonts w:eastAsiaTheme="minorEastAsia"/>
              <w:noProof/>
              <w:color w:val="auto"/>
              <w:kern w:val="2"/>
              <w:lang w:val="de-AT" w:eastAsia="de-AT"/>
              <w14:ligatures w14:val="standardContextual"/>
            </w:rPr>
          </w:pPr>
          <w:hyperlink w:anchor="_Toc173861347" w:history="1">
            <w:r w:rsidR="00DF45A1" w:rsidRPr="00A10CDB">
              <w:rPr>
                <w:rStyle w:val="Hyperlink"/>
                <w:rFonts w:ascii="Symbol" w:hAnsi="Symbol"/>
                <w:noProof/>
              </w:rPr>
              <w:t></w:t>
            </w:r>
            <w:r w:rsidR="00DF45A1">
              <w:rPr>
                <w:rFonts w:eastAsiaTheme="minorEastAsia"/>
                <w:noProof/>
                <w:color w:val="auto"/>
                <w:kern w:val="2"/>
                <w:lang w:val="de-AT" w:eastAsia="de-AT"/>
                <w14:ligatures w14:val="standardContextual"/>
              </w:rPr>
              <w:tab/>
            </w:r>
            <w:r w:rsidR="00DF45A1" w:rsidRPr="00A10CDB">
              <w:rPr>
                <w:rStyle w:val="Hyperlink"/>
                <w:noProof/>
              </w:rPr>
              <w:t>Pressure Sensor Diver</w:t>
            </w:r>
            <w:r w:rsidR="00DF45A1">
              <w:rPr>
                <w:noProof/>
                <w:webHidden/>
              </w:rPr>
              <w:tab/>
            </w:r>
            <w:r w:rsidR="00DF45A1">
              <w:rPr>
                <w:noProof/>
                <w:webHidden/>
              </w:rPr>
              <w:fldChar w:fldCharType="begin"/>
            </w:r>
            <w:r w:rsidR="00DF45A1">
              <w:rPr>
                <w:noProof/>
                <w:webHidden/>
              </w:rPr>
              <w:instrText xml:space="preserve"> PAGEREF _Toc173861347 \h </w:instrText>
            </w:r>
            <w:r w:rsidR="00DF45A1">
              <w:rPr>
                <w:noProof/>
                <w:webHidden/>
              </w:rPr>
            </w:r>
            <w:r w:rsidR="00DF45A1">
              <w:rPr>
                <w:noProof/>
                <w:webHidden/>
              </w:rPr>
              <w:fldChar w:fldCharType="separate"/>
            </w:r>
            <w:r w:rsidR="00DF45A1">
              <w:rPr>
                <w:noProof/>
                <w:webHidden/>
              </w:rPr>
              <w:t>7</w:t>
            </w:r>
            <w:r w:rsidR="00DF45A1">
              <w:rPr>
                <w:noProof/>
                <w:webHidden/>
              </w:rPr>
              <w:fldChar w:fldCharType="end"/>
            </w:r>
          </w:hyperlink>
        </w:p>
        <w:p w14:paraId="60E7A98E" w14:textId="401F2907" w:rsidR="00DF45A1" w:rsidRDefault="007449D0">
          <w:pPr>
            <w:pStyle w:val="TOC1"/>
            <w:tabs>
              <w:tab w:val="left" w:pos="440"/>
              <w:tab w:val="right" w:leader="dot" w:pos="8630"/>
            </w:tabs>
            <w:rPr>
              <w:rFonts w:eastAsiaTheme="minorEastAsia"/>
              <w:noProof/>
              <w:color w:val="auto"/>
              <w:kern w:val="2"/>
              <w:lang w:val="de-AT" w:eastAsia="de-AT"/>
              <w14:ligatures w14:val="standardContextual"/>
            </w:rPr>
          </w:pPr>
          <w:hyperlink w:anchor="_Toc173861348" w:history="1">
            <w:r w:rsidR="00DF45A1" w:rsidRPr="00A10CDB">
              <w:rPr>
                <w:rStyle w:val="Hyperlink"/>
                <w:rFonts w:ascii="Symbol" w:hAnsi="Symbol"/>
                <w:noProof/>
              </w:rPr>
              <w:t></w:t>
            </w:r>
            <w:r w:rsidR="00DF45A1">
              <w:rPr>
                <w:rFonts w:eastAsiaTheme="minorEastAsia"/>
                <w:noProof/>
                <w:color w:val="auto"/>
                <w:kern w:val="2"/>
                <w:lang w:val="de-AT" w:eastAsia="de-AT"/>
                <w14:ligatures w14:val="standardContextual"/>
              </w:rPr>
              <w:tab/>
            </w:r>
            <w:r w:rsidR="00DF45A1" w:rsidRPr="00A10CDB">
              <w:rPr>
                <w:rStyle w:val="Hyperlink"/>
                <w:noProof/>
              </w:rPr>
              <w:t>Pressure Detection Main Functionality</w:t>
            </w:r>
            <w:r w:rsidR="00DF45A1">
              <w:rPr>
                <w:noProof/>
                <w:webHidden/>
              </w:rPr>
              <w:tab/>
            </w:r>
            <w:r w:rsidR="00DF45A1">
              <w:rPr>
                <w:noProof/>
                <w:webHidden/>
              </w:rPr>
              <w:fldChar w:fldCharType="begin"/>
            </w:r>
            <w:r w:rsidR="00DF45A1">
              <w:rPr>
                <w:noProof/>
                <w:webHidden/>
              </w:rPr>
              <w:instrText xml:space="preserve"> PAGEREF _Toc173861348 \h </w:instrText>
            </w:r>
            <w:r w:rsidR="00DF45A1">
              <w:rPr>
                <w:noProof/>
                <w:webHidden/>
              </w:rPr>
            </w:r>
            <w:r w:rsidR="00DF45A1">
              <w:rPr>
                <w:noProof/>
                <w:webHidden/>
              </w:rPr>
              <w:fldChar w:fldCharType="separate"/>
            </w:r>
            <w:r w:rsidR="00DF45A1">
              <w:rPr>
                <w:noProof/>
                <w:webHidden/>
              </w:rPr>
              <w:t>8</w:t>
            </w:r>
            <w:r w:rsidR="00DF45A1">
              <w:rPr>
                <w:noProof/>
                <w:webHidden/>
              </w:rPr>
              <w:fldChar w:fldCharType="end"/>
            </w:r>
          </w:hyperlink>
        </w:p>
        <w:p w14:paraId="32609BB5" w14:textId="2310DB77" w:rsidR="00DF45A1" w:rsidRDefault="007449D0">
          <w:pPr>
            <w:pStyle w:val="TOC1"/>
            <w:tabs>
              <w:tab w:val="left" w:pos="440"/>
              <w:tab w:val="right" w:leader="dot" w:pos="8630"/>
            </w:tabs>
            <w:rPr>
              <w:rFonts w:eastAsiaTheme="minorEastAsia"/>
              <w:noProof/>
              <w:color w:val="auto"/>
              <w:kern w:val="2"/>
              <w:lang w:val="de-AT" w:eastAsia="de-AT"/>
              <w14:ligatures w14:val="standardContextual"/>
            </w:rPr>
          </w:pPr>
          <w:hyperlink w:anchor="_Toc173861349" w:history="1">
            <w:r w:rsidR="00DF45A1" w:rsidRPr="00A10CDB">
              <w:rPr>
                <w:rStyle w:val="Hyperlink"/>
                <w:rFonts w:ascii="Symbol" w:hAnsi="Symbol"/>
                <w:noProof/>
              </w:rPr>
              <w:t></w:t>
            </w:r>
            <w:r w:rsidR="00DF45A1">
              <w:rPr>
                <w:rFonts w:eastAsiaTheme="minorEastAsia"/>
                <w:noProof/>
                <w:color w:val="auto"/>
                <w:kern w:val="2"/>
                <w:lang w:val="de-AT" w:eastAsia="de-AT"/>
                <w14:ligatures w14:val="standardContextual"/>
              </w:rPr>
              <w:tab/>
            </w:r>
            <w:r w:rsidR="00DF45A1" w:rsidRPr="00A10CDB">
              <w:rPr>
                <w:rStyle w:val="Hyperlink"/>
                <w:noProof/>
              </w:rPr>
              <w:t>Alarm handling</w:t>
            </w:r>
            <w:r w:rsidR="00DF45A1">
              <w:rPr>
                <w:noProof/>
                <w:webHidden/>
              </w:rPr>
              <w:tab/>
            </w:r>
            <w:r w:rsidR="00DF45A1">
              <w:rPr>
                <w:noProof/>
                <w:webHidden/>
              </w:rPr>
              <w:fldChar w:fldCharType="begin"/>
            </w:r>
            <w:r w:rsidR="00DF45A1">
              <w:rPr>
                <w:noProof/>
                <w:webHidden/>
              </w:rPr>
              <w:instrText xml:space="preserve"> PAGEREF _Toc173861349 \h </w:instrText>
            </w:r>
            <w:r w:rsidR="00DF45A1">
              <w:rPr>
                <w:noProof/>
                <w:webHidden/>
              </w:rPr>
            </w:r>
            <w:r w:rsidR="00DF45A1">
              <w:rPr>
                <w:noProof/>
                <w:webHidden/>
              </w:rPr>
              <w:fldChar w:fldCharType="separate"/>
            </w:r>
            <w:r w:rsidR="00DF45A1">
              <w:rPr>
                <w:noProof/>
                <w:webHidden/>
              </w:rPr>
              <w:t>9</w:t>
            </w:r>
            <w:r w:rsidR="00DF45A1">
              <w:rPr>
                <w:noProof/>
                <w:webHidden/>
              </w:rPr>
              <w:fldChar w:fldCharType="end"/>
            </w:r>
          </w:hyperlink>
        </w:p>
        <w:p w14:paraId="3F42308B" w14:textId="3080D8EE" w:rsidR="00DF45A1" w:rsidRDefault="007449D0">
          <w:pPr>
            <w:pStyle w:val="TOC1"/>
            <w:tabs>
              <w:tab w:val="left" w:pos="440"/>
              <w:tab w:val="right" w:leader="dot" w:pos="8630"/>
            </w:tabs>
            <w:rPr>
              <w:rFonts w:eastAsiaTheme="minorEastAsia"/>
              <w:noProof/>
              <w:color w:val="auto"/>
              <w:kern w:val="2"/>
              <w:lang w:val="de-AT" w:eastAsia="de-AT"/>
              <w14:ligatures w14:val="standardContextual"/>
            </w:rPr>
          </w:pPr>
          <w:hyperlink w:anchor="_Toc173861350" w:history="1">
            <w:r w:rsidR="00DF45A1" w:rsidRPr="00A10CDB">
              <w:rPr>
                <w:rStyle w:val="Hyperlink"/>
                <w:rFonts w:ascii="Symbol" w:hAnsi="Symbol"/>
                <w:noProof/>
              </w:rPr>
              <w:t></w:t>
            </w:r>
            <w:r w:rsidR="00DF45A1">
              <w:rPr>
                <w:rFonts w:eastAsiaTheme="minorEastAsia"/>
                <w:noProof/>
                <w:color w:val="auto"/>
                <w:kern w:val="2"/>
                <w:lang w:val="de-AT" w:eastAsia="de-AT"/>
                <w14:ligatures w14:val="standardContextual"/>
              </w:rPr>
              <w:tab/>
            </w:r>
            <w:r w:rsidR="00DF45A1" w:rsidRPr="00A10CDB">
              <w:rPr>
                <w:rStyle w:val="Hyperlink"/>
                <w:noProof/>
              </w:rPr>
              <w:t>Pressure Alarm Driver</w:t>
            </w:r>
            <w:r w:rsidR="00DF45A1">
              <w:rPr>
                <w:noProof/>
                <w:webHidden/>
              </w:rPr>
              <w:tab/>
            </w:r>
            <w:r w:rsidR="00DF45A1">
              <w:rPr>
                <w:noProof/>
                <w:webHidden/>
              </w:rPr>
              <w:fldChar w:fldCharType="begin"/>
            </w:r>
            <w:r w:rsidR="00DF45A1">
              <w:rPr>
                <w:noProof/>
                <w:webHidden/>
              </w:rPr>
              <w:instrText xml:space="preserve"> PAGEREF _Toc173861350 \h </w:instrText>
            </w:r>
            <w:r w:rsidR="00DF45A1">
              <w:rPr>
                <w:noProof/>
                <w:webHidden/>
              </w:rPr>
            </w:r>
            <w:r w:rsidR="00DF45A1">
              <w:rPr>
                <w:noProof/>
                <w:webHidden/>
              </w:rPr>
              <w:fldChar w:fldCharType="separate"/>
            </w:r>
            <w:r w:rsidR="00DF45A1">
              <w:rPr>
                <w:noProof/>
                <w:webHidden/>
              </w:rPr>
              <w:t>10</w:t>
            </w:r>
            <w:r w:rsidR="00DF45A1">
              <w:rPr>
                <w:noProof/>
                <w:webHidden/>
              </w:rPr>
              <w:fldChar w:fldCharType="end"/>
            </w:r>
          </w:hyperlink>
        </w:p>
        <w:p w14:paraId="694D0A67" w14:textId="2F60DEF7" w:rsidR="00DF45A1" w:rsidRDefault="007449D0">
          <w:pPr>
            <w:pStyle w:val="TOC1"/>
            <w:tabs>
              <w:tab w:val="right" w:leader="dot" w:pos="8630"/>
            </w:tabs>
            <w:rPr>
              <w:rFonts w:eastAsiaTheme="minorEastAsia"/>
              <w:noProof/>
              <w:color w:val="auto"/>
              <w:kern w:val="2"/>
              <w:lang w:val="de-AT" w:eastAsia="de-AT"/>
              <w14:ligatures w14:val="standardContextual"/>
            </w:rPr>
          </w:pPr>
          <w:hyperlink w:anchor="_Toc173861351" w:history="1">
            <w:r w:rsidR="00DF45A1" w:rsidRPr="00A10CDB">
              <w:rPr>
                <w:rStyle w:val="Hyperlink"/>
                <w:noProof/>
              </w:rPr>
              <w:t>Software Implementation</w:t>
            </w:r>
            <w:r w:rsidR="00DF45A1">
              <w:rPr>
                <w:noProof/>
                <w:webHidden/>
              </w:rPr>
              <w:tab/>
            </w:r>
            <w:r w:rsidR="00DF45A1">
              <w:rPr>
                <w:noProof/>
                <w:webHidden/>
              </w:rPr>
              <w:fldChar w:fldCharType="begin"/>
            </w:r>
            <w:r w:rsidR="00DF45A1">
              <w:rPr>
                <w:noProof/>
                <w:webHidden/>
              </w:rPr>
              <w:instrText xml:space="preserve"> PAGEREF _Toc173861351 \h </w:instrText>
            </w:r>
            <w:r w:rsidR="00DF45A1">
              <w:rPr>
                <w:noProof/>
                <w:webHidden/>
              </w:rPr>
            </w:r>
            <w:r w:rsidR="00DF45A1">
              <w:rPr>
                <w:noProof/>
                <w:webHidden/>
              </w:rPr>
              <w:fldChar w:fldCharType="separate"/>
            </w:r>
            <w:r w:rsidR="00DF45A1">
              <w:rPr>
                <w:noProof/>
                <w:webHidden/>
              </w:rPr>
              <w:t>11</w:t>
            </w:r>
            <w:r w:rsidR="00DF45A1">
              <w:rPr>
                <w:noProof/>
                <w:webHidden/>
              </w:rPr>
              <w:fldChar w:fldCharType="end"/>
            </w:r>
          </w:hyperlink>
        </w:p>
        <w:p w14:paraId="4B94FD50" w14:textId="3D29FAA8" w:rsidR="00DF45A1" w:rsidRDefault="007449D0">
          <w:pPr>
            <w:pStyle w:val="TOC1"/>
            <w:tabs>
              <w:tab w:val="right" w:leader="dot" w:pos="8630"/>
            </w:tabs>
            <w:rPr>
              <w:rFonts w:eastAsiaTheme="minorEastAsia"/>
              <w:noProof/>
              <w:color w:val="auto"/>
              <w:kern w:val="2"/>
              <w:lang w:val="de-AT" w:eastAsia="de-AT"/>
              <w14:ligatures w14:val="standardContextual"/>
            </w:rPr>
          </w:pPr>
          <w:hyperlink w:anchor="_Toc173861352" w:history="1">
            <w:r w:rsidR="00DF45A1" w:rsidRPr="00A10CDB">
              <w:rPr>
                <w:rStyle w:val="Hyperlink"/>
                <w:noProof/>
              </w:rPr>
              <w:t>System Verification with Proteus Simulation</w:t>
            </w:r>
            <w:r w:rsidR="00DF45A1">
              <w:rPr>
                <w:noProof/>
                <w:webHidden/>
              </w:rPr>
              <w:tab/>
            </w:r>
            <w:r w:rsidR="00DF45A1">
              <w:rPr>
                <w:noProof/>
                <w:webHidden/>
              </w:rPr>
              <w:fldChar w:fldCharType="begin"/>
            </w:r>
            <w:r w:rsidR="00DF45A1">
              <w:rPr>
                <w:noProof/>
                <w:webHidden/>
              </w:rPr>
              <w:instrText xml:space="preserve"> PAGEREF _Toc173861352 \h </w:instrText>
            </w:r>
            <w:r w:rsidR="00DF45A1">
              <w:rPr>
                <w:noProof/>
                <w:webHidden/>
              </w:rPr>
            </w:r>
            <w:r w:rsidR="00DF45A1">
              <w:rPr>
                <w:noProof/>
                <w:webHidden/>
              </w:rPr>
              <w:fldChar w:fldCharType="separate"/>
            </w:r>
            <w:r w:rsidR="00DF45A1">
              <w:rPr>
                <w:noProof/>
                <w:webHidden/>
              </w:rPr>
              <w:t>12</w:t>
            </w:r>
            <w:r w:rsidR="00DF45A1">
              <w:rPr>
                <w:noProof/>
                <w:webHidden/>
              </w:rPr>
              <w:fldChar w:fldCharType="end"/>
            </w:r>
          </w:hyperlink>
        </w:p>
        <w:p w14:paraId="3A5A6353" w14:textId="2DC6D57B" w:rsidR="00A642C7" w:rsidRDefault="00A642C7">
          <w:r>
            <w:rPr>
              <w:b/>
              <w:bCs/>
              <w:noProof/>
            </w:rPr>
            <w:fldChar w:fldCharType="end"/>
          </w:r>
        </w:p>
      </w:sdtContent>
    </w:sdt>
    <w:p w14:paraId="70BE08EB" w14:textId="77777777" w:rsidR="00C71B24" w:rsidRDefault="00C71B24" w:rsidP="00C71B24">
      <w:pPr>
        <w:pStyle w:val="Heading1"/>
      </w:pPr>
    </w:p>
    <w:p w14:paraId="6B88AC2F" w14:textId="77777777" w:rsidR="00C71B24" w:rsidRDefault="00C71B24" w:rsidP="00C71B24"/>
    <w:p w14:paraId="115E425F" w14:textId="77777777" w:rsidR="00C71B24" w:rsidRDefault="00C71B24" w:rsidP="00C71B24"/>
    <w:p w14:paraId="6D7046B7" w14:textId="77777777" w:rsidR="00C71B24" w:rsidRDefault="00C71B24" w:rsidP="00C71B24"/>
    <w:p w14:paraId="00D91E2D" w14:textId="77777777" w:rsidR="00C71B24" w:rsidRDefault="00C71B24" w:rsidP="00C71B24"/>
    <w:p w14:paraId="287F0F69" w14:textId="77777777" w:rsidR="00C71B24" w:rsidRDefault="00C71B24" w:rsidP="00C71B24"/>
    <w:p w14:paraId="79459E4B" w14:textId="77777777" w:rsidR="00C71B24" w:rsidRDefault="00C71B24" w:rsidP="00C71B24"/>
    <w:p w14:paraId="0CC0639D" w14:textId="77777777" w:rsidR="00C71B24" w:rsidRPr="00C71B24" w:rsidRDefault="00C71B24" w:rsidP="00C71B24"/>
    <w:p w14:paraId="1889E9CE" w14:textId="19371219" w:rsidR="00C71B24" w:rsidRDefault="00C71B24" w:rsidP="00C71B24">
      <w:pPr>
        <w:pStyle w:val="Heading1"/>
      </w:pPr>
      <w:bookmarkStart w:id="5" w:name="_Toc173861339"/>
      <w:r>
        <w:lastRenderedPageBreak/>
        <w:t>Case Study</w:t>
      </w:r>
      <w:bookmarkEnd w:id="5"/>
    </w:p>
    <w:p w14:paraId="7DDB3F53" w14:textId="77777777" w:rsidR="00C71B24" w:rsidRPr="001F3835" w:rsidRDefault="00C71B24" w:rsidP="00C71B24">
      <w:r>
        <w:t>For this project, the use case is defined as follows: a</w:t>
      </w:r>
      <w:r w:rsidRPr="001F3835">
        <w:t xml:space="preserve"> pressure controller </w:t>
      </w:r>
      <w:r>
        <w:t xml:space="preserve">shall inform an airplane </w:t>
      </w:r>
      <w:r w:rsidRPr="001F3835">
        <w:t>cabin</w:t>
      </w:r>
      <w:r>
        <w:t xml:space="preserve"> crew</w:t>
      </w:r>
      <w:r w:rsidRPr="001F3835">
        <w:t xml:space="preserve"> with an alarm when the pressure </w:t>
      </w:r>
      <w:r>
        <w:t xml:space="preserve">will </w:t>
      </w:r>
      <w:r w:rsidRPr="001F3835">
        <w:t>exceed</w:t>
      </w:r>
      <w:r>
        <w:t xml:space="preserve"> 20 bar. </w:t>
      </w:r>
    </w:p>
    <w:p w14:paraId="5F195BE5" w14:textId="77777777" w:rsidR="00C71B24" w:rsidRPr="001F3835" w:rsidRDefault="00C71B24" w:rsidP="00C71B24">
      <w:r w:rsidRPr="001F3835">
        <w:t xml:space="preserve">The alarm duration </w:t>
      </w:r>
      <w:r>
        <w:t xml:space="preserve">should be </w:t>
      </w:r>
      <w:r w:rsidRPr="001F3835">
        <w:t>60 seconds.</w:t>
      </w:r>
    </w:p>
    <w:p w14:paraId="6AE74D0F" w14:textId="0FD9226B" w:rsidR="00C71B24" w:rsidRDefault="00C71B24" w:rsidP="005C21D9">
      <w:r>
        <w:t>A nice to have feature is to k</w:t>
      </w:r>
      <w:r w:rsidRPr="001F3835">
        <w:t xml:space="preserve">eep track </w:t>
      </w:r>
      <w:r>
        <w:t xml:space="preserve">or rather save </w:t>
      </w:r>
      <w:r w:rsidRPr="001F3835">
        <w:t>the measured values</w:t>
      </w:r>
      <w:r>
        <w:t xml:space="preserve"> into </w:t>
      </w:r>
      <w:proofErr w:type="gramStart"/>
      <w:r w:rsidR="005C21D9">
        <w:t xml:space="preserve">the </w:t>
      </w:r>
      <w:r>
        <w:t xml:space="preserve"> memory</w:t>
      </w:r>
      <w:proofErr w:type="gramEnd"/>
      <w:r w:rsidRPr="001F3835">
        <w:t>.</w:t>
      </w:r>
      <w:r>
        <w:t xml:space="preserve"> </w:t>
      </w:r>
    </w:p>
    <w:p w14:paraId="468435BB" w14:textId="77777777" w:rsidR="00C71B24" w:rsidRPr="001F3835" w:rsidRDefault="00C71B24" w:rsidP="00C71B24">
      <w:r>
        <w:t xml:space="preserve">For this use case a system has to be designed to fulfill this use case.  </w:t>
      </w:r>
      <w:r w:rsidRPr="001F3835">
        <w:t xml:space="preserve"> </w:t>
      </w:r>
    </w:p>
    <w:p w14:paraId="590E1562" w14:textId="77777777" w:rsidR="00C71B24" w:rsidRPr="001F3835" w:rsidRDefault="00C71B24" w:rsidP="00C71B24">
      <w:pPr>
        <w:pStyle w:val="ListBullet"/>
        <w:numPr>
          <w:ilvl w:val="0"/>
          <w:numId w:val="0"/>
        </w:numPr>
        <w:rPr>
          <w:u w:val="single"/>
        </w:rPr>
      </w:pPr>
      <w:r>
        <w:rPr>
          <w:u w:val="single"/>
        </w:rPr>
        <w:t xml:space="preserve">In order to have a clear definition of the use case, these main assumptions have been taken into consideration: </w:t>
      </w:r>
    </w:p>
    <w:p w14:paraId="0C573143" w14:textId="77777777" w:rsidR="00C71B24" w:rsidRPr="001F3835" w:rsidRDefault="00C71B24" w:rsidP="00C71B24">
      <w:pPr>
        <w:pStyle w:val="ListBullet"/>
        <w:numPr>
          <w:ilvl w:val="0"/>
          <w:numId w:val="16"/>
        </w:numPr>
      </w:pPr>
      <w:r w:rsidRPr="001F3835">
        <w:t xml:space="preserve">The system maintenance is not </w:t>
      </w:r>
      <w:r>
        <w:t>included</w:t>
      </w:r>
      <w:r w:rsidRPr="001F3835">
        <w:t>.</w:t>
      </w:r>
    </w:p>
    <w:p w14:paraId="080996F5" w14:textId="77777777" w:rsidR="00C71B24" w:rsidRPr="001F3835" w:rsidRDefault="00C71B24" w:rsidP="00C71B24">
      <w:pPr>
        <w:pStyle w:val="ListBullet"/>
        <w:numPr>
          <w:ilvl w:val="0"/>
          <w:numId w:val="16"/>
        </w:numPr>
      </w:pPr>
      <w:r w:rsidRPr="001F3835">
        <w:t>The pressure sensor never fails.</w:t>
      </w:r>
    </w:p>
    <w:p w14:paraId="72F0F0A5" w14:textId="77777777" w:rsidR="00C71B24" w:rsidRPr="001F3835" w:rsidRDefault="00C71B24" w:rsidP="00C71B24">
      <w:pPr>
        <w:pStyle w:val="ListBullet"/>
        <w:numPr>
          <w:ilvl w:val="0"/>
          <w:numId w:val="16"/>
        </w:numPr>
      </w:pPr>
      <w:r w:rsidRPr="001F3835">
        <w:t>The alarm never fails.</w:t>
      </w:r>
    </w:p>
    <w:p w14:paraId="204CDA43" w14:textId="77777777" w:rsidR="00C71B24" w:rsidRDefault="00C71B24" w:rsidP="00C71B24">
      <w:pPr>
        <w:pStyle w:val="ListBullet"/>
        <w:numPr>
          <w:ilvl w:val="0"/>
          <w:numId w:val="16"/>
        </w:numPr>
      </w:pPr>
      <w:r w:rsidRPr="001F3835">
        <w:t>The system never faces power cut.</w:t>
      </w:r>
    </w:p>
    <w:p w14:paraId="3F5DFA9B" w14:textId="77777777" w:rsidR="00C71B24" w:rsidRDefault="00C71B24" w:rsidP="00C71B24">
      <w:pPr>
        <w:pStyle w:val="ListBullet"/>
        <w:numPr>
          <w:ilvl w:val="0"/>
          <w:numId w:val="0"/>
        </w:numPr>
        <w:ind w:left="360"/>
      </w:pPr>
      <w:r w:rsidRPr="001F3835">
        <w:t>The system setup and shutdown procedures are not modeled.</w:t>
      </w:r>
    </w:p>
    <w:p w14:paraId="45F16FBB" w14:textId="77777777" w:rsidR="00C71B24" w:rsidRDefault="00C71B24" w:rsidP="00F121C1">
      <w:pPr>
        <w:pStyle w:val="ListBullet"/>
        <w:numPr>
          <w:ilvl w:val="0"/>
          <w:numId w:val="0"/>
        </w:numPr>
        <w:ind w:left="360"/>
      </w:pPr>
    </w:p>
    <w:p w14:paraId="63F4D4AF" w14:textId="77777777" w:rsidR="00300284" w:rsidRDefault="00653F9A" w:rsidP="00653F9A">
      <w:pPr>
        <w:pStyle w:val="Heading1"/>
      </w:pPr>
      <w:bookmarkStart w:id="6" w:name="_Toc173861340"/>
      <w:r>
        <w:t>Methodology</w:t>
      </w:r>
      <w:bookmarkEnd w:id="6"/>
    </w:p>
    <w:p w14:paraId="429025A6" w14:textId="77777777" w:rsidR="00F121C1" w:rsidRDefault="00F121C1" w:rsidP="00F121C1">
      <w:r>
        <w:t xml:space="preserve">In order to develop a proper system, one of software development life cycle models has to be followed. In this project, the V-Model has been chosen to be used and followed, since it has a lot of advantages that help us have a proper methodology to achieve the project goals. </w:t>
      </w:r>
    </w:p>
    <w:p w14:paraId="2F01369C" w14:textId="180A147A" w:rsidR="00D93C21" w:rsidRDefault="00F121C1" w:rsidP="005C21D9">
      <w:r>
        <w:t xml:space="preserve">In this following section, we start from the left side of the V-Model with requirements </w:t>
      </w:r>
      <w:r w:rsidR="00D93C21">
        <w:t>elicitation</w:t>
      </w:r>
      <w:r>
        <w:t xml:space="preserve"> and management in way that is clear for all parties (customer &amp; supplier)</w:t>
      </w:r>
      <w:r w:rsidR="00D93C21">
        <w:t xml:space="preserve">, and then moving forward to the next phases of documentations using Unified Modelling Language UML. This is used as common language, to illustrate the main aspects of the projects till detailed design. Finally, simulations of the entire system have been performed that ensure the proper functionality of the entire software design. </w:t>
      </w:r>
    </w:p>
    <w:p w14:paraId="5C98C853" w14:textId="77777777" w:rsidR="00300284" w:rsidRDefault="00F121C1" w:rsidP="00D93C21">
      <w:r>
        <w:t xml:space="preserve"> </w:t>
      </w:r>
    </w:p>
    <w:p w14:paraId="6C4A0732" w14:textId="77777777" w:rsidR="00300284" w:rsidRDefault="00653F9A" w:rsidP="00653F9A">
      <w:pPr>
        <w:pStyle w:val="Heading1"/>
      </w:pPr>
      <w:bookmarkStart w:id="7" w:name="_Toc173861341"/>
      <w:r>
        <w:lastRenderedPageBreak/>
        <w:t>Requirement Diagram</w:t>
      </w:r>
      <w:bookmarkEnd w:id="7"/>
    </w:p>
    <w:p w14:paraId="6F02EA58" w14:textId="77777777" w:rsidR="00300284" w:rsidRDefault="001509AD" w:rsidP="001509AD">
      <w:r w:rsidRPr="001509AD">
        <w:rPr>
          <w:noProof/>
          <w:lang w:val="de-AT" w:eastAsia="de-AT"/>
        </w:rPr>
        <w:drawing>
          <wp:inline distT="0" distB="0" distL="0" distR="0" wp14:anchorId="4C226E41" wp14:editId="309E0B55">
            <wp:extent cx="6245042" cy="3398520"/>
            <wp:effectExtent l="0" t="0" r="3810" b="0"/>
            <wp:docPr id="2" name="Picture 2" descr="E:\_Diploma\Guide_5_First_Term_Finals\Proj_1\SysArch_Documentation\Requirement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_Diploma\Guide_5_First_Term_Finals\Proj_1\SysArch_Documentation\Requirements_Diagra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52010" cy="3402312"/>
                    </a:xfrm>
                    <a:prstGeom prst="rect">
                      <a:avLst/>
                    </a:prstGeom>
                    <a:noFill/>
                    <a:ln>
                      <a:noFill/>
                    </a:ln>
                  </pic:spPr>
                </pic:pic>
              </a:graphicData>
            </a:graphic>
          </wp:inline>
        </w:drawing>
      </w:r>
    </w:p>
    <w:p w14:paraId="5DE5226F" w14:textId="77777777" w:rsidR="00300284" w:rsidRDefault="00EF4DAE" w:rsidP="00300284">
      <w:pPr>
        <w:pStyle w:val="Heading1"/>
      </w:pPr>
      <w:bookmarkStart w:id="8" w:name="_Toc173861342"/>
      <w:r>
        <w:t>System Analysis</w:t>
      </w:r>
      <w:r w:rsidR="001509AD">
        <w:t xml:space="preserve"> / Use Case Diagram</w:t>
      </w:r>
      <w:bookmarkEnd w:id="8"/>
      <w:r>
        <w:t xml:space="preserve"> </w:t>
      </w:r>
    </w:p>
    <w:p w14:paraId="3A66EEE4" w14:textId="77777777" w:rsidR="00300284" w:rsidRDefault="001509AD" w:rsidP="001509AD">
      <w:r w:rsidRPr="001509AD">
        <w:rPr>
          <w:noProof/>
          <w:lang w:val="de-AT" w:eastAsia="de-AT"/>
        </w:rPr>
        <w:drawing>
          <wp:inline distT="0" distB="0" distL="0" distR="0" wp14:anchorId="138ACF54" wp14:editId="4F409006">
            <wp:extent cx="6310188" cy="3124200"/>
            <wp:effectExtent l="0" t="0" r="0" b="0"/>
            <wp:docPr id="3" name="Picture 3" descr="E:\_Diploma\Guide_5_First_Term_Finals\Proj_1\SysArch_Documentation\UseCas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_Diploma\Guide_5_First_Term_Finals\Proj_1\SysArch_Documentation\UseCase_Diagra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17150" cy="3127647"/>
                    </a:xfrm>
                    <a:prstGeom prst="rect">
                      <a:avLst/>
                    </a:prstGeom>
                    <a:noFill/>
                    <a:ln>
                      <a:noFill/>
                    </a:ln>
                  </pic:spPr>
                </pic:pic>
              </a:graphicData>
            </a:graphic>
          </wp:inline>
        </w:drawing>
      </w:r>
    </w:p>
    <w:p w14:paraId="19E77041" w14:textId="77777777" w:rsidR="00300284" w:rsidRDefault="00326FE4" w:rsidP="00326FE4">
      <w:pPr>
        <w:pStyle w:val="Heading1"/>
      </w:pPr>
      <w:bookmarkStart w:id="9" w:name="_Toc173861343"/>
      <w:r>
        <w:lastRenderedPageBreak/>
        <w:t>Activity Diagram</w:t>
      </w:r>
      <w:bookmarkEnd w:id="9"/>
      <w:r>
        <w:t xml:space="preserve"> </w:t>
      </w:r>
    </w:p>
    <w:p w14:paraId="5ECA35C5" w14:textId="77777777" w:rsidR="00300284" w:rsidRDefault="001509AD" w:rsidP="001509AD">
      <w:r w:rsidRPr="001509AD">
        <w:rPr>
          <w:noProof/>
          <w:lang w:val="de-AT" w:eastAsia="de-AT"/>
        </w:rPr>
        <w:drawing>
          <wp:inline distT="0" distB="0" distL="0" distR="0" wp14:anchorId="7AE20D18" wp14:editId="4D1D4688">
            <wp:extent cx="6233338" cy="3558540"/>
            <wp:effectExtent l="0" t="0" r="0" b="3810"/>
            <wp:docPr id="4" name="Picture 4" descr="E:\_Diploma\Guide_5_First_Term_Finals\Proj_1\SysArch_Documentation\Activity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_Diploma\Guide_5_First_Term_Finals\Proj_1\SysArch_Documentation\Activity_Diagra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0121" cy="3562412"/>
                    </a:xfrm>
                    <a:prstGeom prst="rect">
                      <a:avLst/>
                    </a:prstGeom>
                    <a:noFill/>
                    <a:ln>
                      <a:noFill/>
                    </a:ln>
                  </pic:spPr>
                </pic:pic>
              </a:graphicData>
            </a:graphic>
          </wp:inline>
        </w:drawing>
      </w:r>
    </w:p>
    <w:p w14:paraId="0E7D9D56" w14:textId="77777777" w:rsidR="00300284" w:rsidRDefault="00300284" w:rsidP="00300284"/>
    <w:p w14:paraId="0409ACC2" w14:textId="77777777" w:rsidR="00326FE4" w:rsidRDefault="00326FE4" w:rsidP="00300284"/>
    <w:p w14:paraId="02355104" w14:textId="77777777" w:rsidR="00326FE4" w:rsidRDefault="00326FE4" w:rsidP="00326FE4">
      <w:pPr>
        <w:pStyle w:val="Heading1"/>
      </w:pPr>
      <w:bookmarkStart w:id="10" w:name="_Toc173861344"/>
      <w:r>
        <w:lastRenderedPageBreak/>
        <w:t>Sequence Diagram</w:t>
      </w:r>
      <w:bookmarkEnd w:id="10"/>
      <w:r>
        <w:t xml:space="preserve"> </w:t>
      </w:r>
    </w:p>
    <w:p w14:paraId="5271C551" w14:textId="77777777" w:rsidR="00326FE4" w:rsidRDefault="00A07E6F" w:rsidP="00A07E6F">
      <w:r w:rsidRPr="00A07E6F">
        <w:rPr>
          <w:noProof/>
          <w:lang w:val="de-AT" w:eastAsia="de-AT"/>
        </w:rPr>
        <w:drawing>
          <wp:inline distT="0" distB="0" distL="0" distR="0" wp14:anchorId="7727B023" wp14:editId="489D1BA9">
            <wp:extent cx="6393180" cy="4886370"/>
            <wp:effectExtent l="0" t="0" r="7620" b="9525"/>
            <wp:docPr id="5" name="Picture 5" descr="E:\_Diploma\Guide_5_First_Term_Finals\Proj_1\SysArch_Documentation\Sequenc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_Diploma\Guide_5_First_Term_Finals\Proj_1\SysArch_Documentation\Sequence_Diagra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19760" cy="4906685"/>
                    </a:xfrm>
                    <a:prstGeom prst="rect">
                      <a:avLst/>
                    </a:prstGeom>
                    <a:noFill/>
                    <a:ln>
                      <a:noFill/>
                    </a:ln>
                  </pic:spPr>
                </pic:pic>
              </a:graphicData>
            </a:graphic>
          </wp:inline>
        </w:drawing>
      </w:r>
    </w:p>
    <w:p w14:paraId="71AB9D7A" w14:textId="77777777" w:rsidR="00326FE4" w:rsidRDefault="00326FE4" w:rsidP="00300284"/>
    <w:p w14:paraId="5FC53520" w14:textId="77777777" w:rsidR="007260CA" w:rsidRDefault="007260CA" w:rsidP="007260CA"/>
    <w:p w14:paraId="2B93E45E" w14:textId="77777777" w:rsidR="007260CA" w:rsidRDefault="007260CA" w:rsidP="007260CA">
      <w:pPr>
        <w:pStyle w:val="Heading1"/>
      </w:pPr>
      <w:bookmarkStart w:id="11" w:name="_Toc173861345"/>
      <w:r>
        <w:lastRenderedPageBreak/>
        <w:t>System / Software Design</w:t>
      </w:r>
      <w:bookmarkEnd w:id="11"/>
      <w:r>
        <w:t xml:space="preserve"> </w:t>
      </w:r>
    </w:p>
    <w:p w14:paraId="63ACB886" w14:textId="77777777" w:rsidR="00326FE4" w:rsidRPr="00300284" w:rsidRDefault="00F82ED2" w:rsidP="00F82ED2">
      <w:r w:rsidRPr="00F82ED2">
        <w:rPr>
          <w:noProof/>
          <w:lang w:val="de-AT" w:eastAsia="de-AT"/>
        </w:rPr>
        <w:drawing>
          <wp:inline distT="0" distB="0" distL="0" distR="0" wp14:anchorId="4E3B006E" wp14:editId="122BAD24">
            <wp:extent cx="6263640" cy="3131820"/>
            <wp:effectExtent l="0" t="0" r="3810" b="0"/>
            <wp:docPr id="6" name="Picture 6" descr="E:\_Diploma\Guide_5_First_Term_Finals\Proj_1\SysArch_Documentation\SysArch_BuildingBlo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_Diploma\Guide_5_First_Term_Finals\Proj_1\SysArch_Documentation\SysArch_BuildingBlock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63640" cy="3131820"/>
                    </a:xfrm>
                    <a:prstGeom prst="rect">
                      <a:avLst/>
                    </a:prstGeom>
                    <a:noFill/>
                    <a:ln>
                      <a:noFill/>
                    </a:ln>
                  </pic:spPr>
                </pic:pic>
              </a:graphicData>
            </a:graphic>
          </wp:inline>
        </w:drawing>
      </w:r>
    </w:p>
    <w:p w14:paraId="742FC65E" w14:textId="347E0CB2" w:rsidR="00300284" w:rsidRDefault="007260CA" w:rsidP="009348FF">
      <w:pPr>
        <w:pStyle w:val="Heading1"/>
      </w:pPr>
      <w:bookmarkStart w:id="12" w:name="_Toc173861346"/>
      <w:r>
        <w:lastRenderedPageBreak/>
        <w:t>Sta</w:t>
      </w:r>
      <w:r w:rsidR="009348FF">
        <w:t>te Diagram</w:t>
      </w:r>
      <w:r w:rsidR="001759EA">
        <w:t>s</w:t>
      </w:r>
      <w:r>
        <w:t>:</w:t>
      </w:r>
      <w:bookmarkEnd w:id="12"/>
    </w:p>
    <w:p w14:paraId="67D9EE3F" w14:textId="2A5A2702" w:rsidR="00C6554A" w:rsidRPr="00D5413C" w:rsidRDefault="009348FF" w:rsidP="00447F90">
      <w:pPr>
        <w:pStyle w:val="Heading1"/>
        <w:numPr>
          <w:ilvl w:val="0"/>
          <w:numId w:val="19"/>
        </w:numPr>
      </w:pPr>
      <w:bookmarkStart w:id="13" w:name="_Toc173861347"/>
      <w:r>
        <w:t>Pressure Sensor Diver</w:t>
      </w:r>
      <w:bookmarkEnd w:id="13"/>
      <w:r w:rsidR="007260CA">
        <w:t xml:space="preserve"> </w:t>
      </w:r>
    </w:p>
    <w:p w14:paraId="2E95C885" w14:textId="77777777" w:rsidR="00F121C1" w:rsidRDefault="009108BB" w:rsidP="009108BB">
      <w:r w:rsidRPr="009108BB">
        <w:rPr>
          <w:noProof/>
          <w:lang w:val="de-AT" w:eastAsia="de-AT"/>
        </w:rPr>
        <w:drawing>
          <wp:inline distT="0" distB="0" distL="0" distR="0" wp14:anchorId="4A880DDC" wp14:editId="60889420">
            <wp:extent cx="5486400" cy="5171391"/>
            <wp:effectExtent l="0" t="0" r="0" b="0"/>
            <wp:docPr id="7" name="Picture 7" descr="E:\_Diploma\Guide_5_First_Term_Finals\Proj_1\SysArch_Documentation\Pressure_Sensor_Driver_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_Diploma\Guide_5_First_Term_Finals\Proj_1\SysArch_Documentation\Pressure_Sensor_Driver_S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5171391"/>
                    </a:xfrm>
                    <a:prstGeom prst="rect">
                      <a:avLst/>
                    </a:prstGeom>
                    <a:noFill/>
                    <a:ln>
                      <a:noFill/>
                    </a:ln>
                  </pic:spPr>
                </pic:pic>
              </a:graphicData>
            </a:graphic>
          </wp:inline>
        </w:drawing>
      </w:r>
    </w:p>
    <w:p w14:paraId="433A63CB" w14:textId="77777777" w:rsidR="00746EED" w:rsidRDefault="00746EED"/>
    <w:p w14:paraId="25F9E453" w14:textId="694655B1" w:rsidR="00746EED" w:rsidRPr="00D5413C" w:rsidRDefault="00B2240F" w:rsidP="0040306F">
      <w:pPr>
        <w:pStyle w:val="Heading1"/>
        <w:numPr>
          <w:ilvl w:val="0"/>
          <w:numId w:val="18"/>
        </w:numPr>
      </w:pPr>
      <w:bookmarkStart w:id="14" w:name="_Toc173861348"/>
      <w:r>
        <w:lastRenderedPageBreak/>
        <w:t>Pressure</w:t>
      </w:r>
      <w:r w:rsidR="00746EED">
        <w:t xml:space="preserve"> </w:t>
      </w:r>
      <w:r w:rsidR="009108BB">
        <w:t xml:space="preserve">Detection Main </w:t>
      </w:r>
      <w:r w:rsidR="00100AF6">
        <w:t>Functionality</w:t>
      </w:r>
      <w:bookmarkEnd w:id="14"/>
      <w:r w:rsidR="00746EED">
        <w:t xml:space="preserve"> </w:t>
      </w:r>
    </w:p>
    <w:p w14:paraId="7EB8FAEC" w14:textId="77777777" w:rsidR="00746EED" w:rsidRDefault="009108BB" w:rsidP="009108BB">
      <w:r w:rsidRPr="009108BB">
        <w:rPr>
          <w:noProof/>
          <w:lang w:val="de-AT" w:eastAsia="de-AT"/>
        </w:rPr>
        <w:drawing>
          <wp:inline distT="0" distB="0" distL="0" distR="0" wp14:anchorId="72A77C58" wp14:editId="1E5A2B51">
            <wp:extent cx="6235771" cy="4457700"/>
            <wp:effectExtent l="0" t="0" r="0" b="0"/>
            <wp:docPr id="8" name="Picture 8" descr="E:\_Diploma\Guide_5_First_Term_Finals\Proj_1\SysArch_Documentation\Pressure_Detection_Main_Function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_Diploma\Guide_5_First_Term_Finals\Proj_1\SysArch_Documentation\Pressure_Detection_Main_Functionality.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51157" cy="4468699"/>
                    </a:xfrm>
                    <a:prstGeom prst="rect">
                      <a:avLst/>
                    </a:prstGeom>
                    <a:noFill/>
                    <a:ln>
                      <a:noFill/>
                    </a:ln>
                  </pic:spPr>
                </pic:pic>
              </a:graphicData>
            </a:graphic>
          </wp:inline>
        </w:drawing>
      </w:r>
    </w:p>
    <w:p w14:paraId="197F2779" w14:textId="77777777" w:rsidR="00746EED" w:rsidRDefault="00746EED"/>
    <w:p w14:paraId="3E1A0AA0" w14:textId="77777777" w:rsidR="00746EED" w:rsidRDefault="00746EED"/>
    <w:p w14:paraId="5DCA1828" w14:textId="733E1D79" w:rsidR="00746EED" w:rsidRPr="006E0F64" w:rsidRDefault="006176AC" w:rsidP="00D10143">
      <w:pPr>
        <w:pStyle w:val="Heading1"/>
        <w:numPr>
          <w:ilvl w:val="0"/>
          <w:numId w:val="18"/>
        </w:numPr>
      </w:pPr>
      <w:bookmarkStart w:id="15" w:name="_Toc173861349"/>
      <w:r w:rsidRPr="006E0F64">
        <w:lastRenderedPageBreak/>
        <w:t>Alarm handling</w:t>
      </w:r>
      <w:bookmarkEnd w:id="15"/>
      <w:r w:rsidRPr="006E0F64">
        <w:t xml:space="preserve"> </w:t>
      </w:r>
      <w:r w:rsidR="00746EED" w:rsidRPr="006E0F64">
        <w:t xml:space="preserve"> </w:t>
      </w:r>
    </w:p>
    <w:p w14:paraId="2D0D9159" w14:textId="77777777" w:rsidR="00746EED" w:rsidRDefault="006176AC" w:rsidP="006176AC">
      <w:r w:rsidRPr="006176AC">
        <w:rPr>
          <w:noProof/>
          <w:lang w:val="de-AT" w:eastAsia="de-AT"/>
        </w:rPr>
        <w:drawing>
          <wp:inline distT="0" distB="0" distL="0" distR="0" wp14:anchorId="043C72E9" wp14:editId="1E10F5C4">
            <wp:extent cx="6332220" cy="5674397"/>
            <wp:effectExtent l="0" t="0" r="0" b="2540"/>
            <wp:docPr id="9" name="Picture 9" descr="E:\_Diploma\Guide_5_First_Term_Finals\Proj_1\SysArch_Documentation\Alarm_Hand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_Diploma\Guide_5_First_Term_Finals\Proj_1\SysArch_Documentation\Alarm_Handling.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42656" cy="5683749"/>
                    </a:xfrm>
                    <a:prstGeom prst="rect">
                      <a:avLst/>
                    </a:prstGeom>
                    <a:noFill/>
                    <a:ln>
                      <a:noFill/>
                    </a:ln>
                  </pic:spPr>
                </pic:pic>
              </a:graphicData>
            </a:graphic>
          </wp:inline>
        </w:drawing>
      </w:r>
    </w:p>
    <w:p w14:paraId="7C8DBC80" w14:textId="77777777" w:rsidR="00746EED" w:rsidRDefault="00746EED"/>
    <w:p w14:paraId="64856B0A" w14:textId="77777777" w:rsidR="00746EED" w:rsidRDefault="00746EED"/>
    <w:p w14:paraId="570E14CB" w14:textId="586E6188" w:rsidR="00746EED" w:rsidRPr="001C2CDC" w:rsidRDefault="001C2CDC" w:rsidP="00D10143">
      <w:pPr>
        <w:pStyle w:val="Heading1"/>
        <w:numPr>
          <w:ilvl w:val="0"/>
          <w:numId w:val="18"/>
        </w:numPr>
      </w:pPr>
      <w:bookmarkStart w:id="16" w:name="_Toc173861350"/>
      <w:r>
        <w:lastRenderedPageBreak/>
        <w:t>Pressure</w:t>
      </w:r>
      <w:r w:rsidR="00746EED" w:rsidRPr="001C2CDC">
        <w:t xml:space="preserve"> </w:t>
      </w:r>
      <w:r w:rsidR="00D33D69" w:rsidRPr="001C2CDC">
        <w:t>Alarm</w:t>
      </w:r>
      <w:r>
        <w:t xml:space="preserve"> Driver</w:t>
      </w:r>
      <w:bookmarkEnd w:id="16"/>
      <w:r w:rsidR="00746EED" w:rsidRPr="001C2CDC">
        <w:t xml:space="preserve"> </w:t>
      </w:r>
    </w:p>
    <w:p w14:paraId="52409AAB" w14:textId="77777777" w:rsidR="00746EED" w:rsidRDefault="00D33D69" w:rsidP="00D33D69">
      <w:r w:rsidRPr="00D33D69">
        <w:rPr>
          <w:noProof/>
          <w:lang w:val="de-AT" w:eastAsia="de-AT"/>
        </w:rPr>
        <w:drawing>
          <wp:inline distT="0" distB="0" distL="0" distR="0" wp14:anchorId="0BB11E9F" wp14:editId="24F07901">
            <wp:extent cx="6342067" cy="4168140"/>
            <wp:effectExtent l="0" t="0" r="1905" b="3810"/>
            <wp:docPr id="10" name="Picture 10" descr="E:\_Diploma\Guide_5_First_Term_Finals\Proj_1\SysArch_Documentation\Pressure_Alarm_Driver_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_Diploma\Guide_5_First_Term_Finals\Proj_1\SysArch_Documentation\Pressure_Alarm_Driver_S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54148" cy="4176080"/>
                    </a:xfrm>
                    <a:prstGeom prst="rect">
                      <a:avLst/>
                    </a:prstGeom>
                    <a:noFill/>
                    <a:ln>
                      <a:noFill/>
                    </a:ln>
                  </pic:spPr>
                </pic:pic>
              </a:graphicData>
            </a:graphic>
          </wp:inline>
        </w:drawing>
      </w:r>
    </w:p>
    <w:p w14:paraId="164B770C" w14:textId="77777777" w:rsidR="002F36B8" w:rsidRDefault="002F36B8" w:rsidP="00D33D69"/>
    <w:p w14:paraId="18076E2D" w14:textId="77777777" w:rsidR="002F36B8" w:rsidRDefault="002F36B8" w:rsidP="00D33D69"/>
    <w:p w14:paraId="708AB7E1" w14:textId="77777777" w:rsidR="002F36B8" w:rsidRDefault="002F36B8" w:rsidP="00D33D69"/>
    <w:p w14:paraId="3A0FC3AF" w14:textId="77777777" w:rsidR="002F36B8" w:rsidRDefault="002F36B8" w:rsidP="00D33D69"/>
    <w:p w14:paraId="2F7C6BD7" w14:textId="77777777" w:rsidR="002F36B8" w:rsidRDefault="002F36B8" w:rsidP="00D33D69"/>
    <w:p w14:paraId="67D4595B" w14:textId="77777777" w:rsidR="002F36B8" w:rsidRDefault="002F36B8" w:rsidP="00D33D69"/>
    <w:p w14:paraId="2345342C" w14:textId="77777777" w:rsidR="002F36B8" w:rsidRDefault="002F36B8" w:rsidP="00D33D69"/>
    <w:p w14:paraId="4B2CCF48" w14:textId="77777777" w:rsidR="002F36B8" w:rsidRDefault="002F36B8" w:rsidP="00D33D69"/>
    <w:p w14:paraId="364A3D54" w14:textId="77777777" w:rsidR="002F36B8" w:rsidRDefault="002F36B8" w:rsidP="00D33D69"/>
    <w:p w14:paraId="137A73AE" w14:textId="77777777" w:rsidR="00E1154D" w:rsidRDefault="00E1154D" w:rsidP="002915F2">
      <w:pPr>
        <w:pStyle w:val="Heading1"/>
      </w:pPr>
      <w:bookmarkStart w:id="17" w:name="_Toc173861351"/>
      <w:r>
        <w:lastRenderedPageBreak/>
        <w:t>Software Implementation</w:t>
      </w:r>
      <w:bookmarkEnd w:id="17"/>
    </w:p>
    <w:p w14:paraId="5BB4A0B8" w14:textId="5260B978" w:rsidR="00E1154D" w:rsidRDefault="00E1154D" w:rsidP="00055565">
      <w:r>
        <w:t xml:space="preserve">After going through all above diagrams </w:t>
      </w:r>
      <w:r w:rsidR="005A7B01">
        <w:t>documentation</w:t>
      </w:r>
      <w:r>
        <w:t>, it was directly started with implementation of each software module as .c &amp; .h files. In the Git</w:t>
      </w:r>
      <w:r w:rsidR="005A7B01">
        <w:t>H</w:t>
      </w:r>
      <w:r>
        <w:t xml:space="preserve">ub project, one can find all related files along with startup &amp; linker scripts that are used to bring up the entire software on STM32 Controller. </w:t>
      </w:r>
    </w:p>
    <w:p w14:paraId="4E9D6589" w14:textId="77777777" w:rsidR="001946C6" w:rsidRDefault="001946C6" w:rsidP="00E1154D"/>
    <w:p w14:paraId="074D1935" w14:textId="77777777" w:rsidR="001946C6" w:rsidRPr="001946C6" w:rsidRDefault="001946C6" w:rsidP="00E1154D">
      <w:pPr>
        <w:rPr>
          <w:b/>
          <w:bCs/>
          <w:sz w:val="28"/>
          <w:szCs w:val="28"/>
          <w:u w:val="single"/>
        </w:rPr>
      </w:pPr>
      <w:r w:rsidRPr="001946C6">
        <w:rPr>
          <w:b/>
          <w:bCs/>
          <w:sz w:val="28"/>
          <w:szCs w:val="28"/>
          <w:u w:val="single"/>
        </w:rPr>
        <w:t xml:space="preserve">Symbol Table: </w:t>
      </w:r>
    </w:p>
    <w:p w14:paraId="33CCB0F7" w14:textId="039F81B9" w:rsidR="00746EED" w:rsidRDefault="00055565">
      <w:r w:rsidRPr="00055565">
        <w:drawing>
          <wp:inline distT="0" distB="0" distL="0" distR="0" wp14:anchorId="19403F1F" wp14:editId="50C2427B">
            <wp:extent cx="4650572" cy="5024142"/>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50572" cy="5024142"/>
                    </a:xfrm>
                    <a:prstGeom prst="rect">
                      <a:avLst/>
                    </a:prstGeom>
                  </pic:spPr>
                </pic:pic>
              </a:graphicData>
            </a:graphic>
          </wp:inline>
        </w:drawing>
      </w:r>
    </w:p>
    <w:p w14:paraId="4EADBBBC" w14:textId="77777777" w:rsidR="00746EED" w:rsidRDefault="00746EED"/>
    <w:p w14:paraId="7A080A7D" w14:textId="77777777" w:rsidR="00746EED" w:rsidRDefault="00746EED"/>
    <w:p w14:paraId="4BA986F1" w14:textId="77777777" w:rsidR="00E1154D" w:rsidRDefault="00E1154D" w:rsidP="00E1154D">
      <w:pPr>
        <w:pStyle w:val="Heading1"/>
      </w:pPr>
      <w:bookmarkStart w:id="18" w:name="_Toc173861352"/>
      <w:bookmarkStart w:id="19" w:name="_GoBack"/>
      <w:bookmarkEnd w:id="19"/>
      <w:r>
        <w:lastRenderedPageBreak/>
        <w:t>System Verification with Proteus Simulation</w:t>
      </w:r>
      <w:bookmarkEnd w:id="18"/>
    </w:p>
    <w:p w14:paraId="41AAB354" w14:textId="77777777" w:rsidR="00E1154D" w:rsidRDefault="00A2420F">
      <w:r>
        <w:t xml:space="preserve">Initial State </w:t>
      </w:r>
    </w:p>
    <w:p w14:paraId="4CAE66F2" w14:textId="77777777" w:rsidR="00746EED" w:rsidRDefault="00A2420F">
      <w:r w:rsidRPr="00A2420F">
        <w:rPr>
          <w:noProof/>
          <w:lang w:val="de-AT" w:eastAsia="de-AT"/>
        </w:rPr>
        <w:drawing>
          <wp:inline distT="0" distB="0" distL="0" distR="0" wp14:anchorId="4F4B35A0" wp14:editId="13551D6F">
            <wp:extent cx="5486400" cy="2886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886075"/>
                    </a:xfrm>
                    <a:prstGeom prst="rect">
                      <a:avLst/>
                    </a:prstGeom>
                  </pic:spPr>
                </pic:pic>
              </a:graphicData>
            </a:graphic>
          </wp:inline>
        </w:drawing>
      </w:r>
    </w:p>
    <w:p w14:paraId="59B02C0D" w14:textId="77777777" w:rsidR="00746EED" w:rsidRDefault="00E6388C" w:rsidP="00E1154D">
      <w:r>
        <w:t>High Pressure Detected = 1</w:t>
      </w:r>
    </w:p>
    <w:p w14:paraId="5696DC44" w14:textId="77777777" w:rsidR="00746EED" w:rsidRDefault="00E6388C">
      <w:r w:rsidRPr="00E6388C">
        <w:rPr>
          <w:noProof/>
          <w:lang w:val="de-AT" w:eastAsia="de-AT"/>
        </w:rPr>
        <w:drawing>
          <wp:inline distT="0" distB="0" distL="0" distR="0" wp14:anchorId="4356EACA" wp14:editId="787A1B73">
            <wp:extent cx="5486400" cy="28860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886075"/>
                    </a:xfrm>
                    <a:prstGeom prst="rect">
                      <a:avLst/>
                    </a:prstGeom>
                  </pic:spPr>
                </pic:pic>
              </a:graphicData>
            </a:graphic>
          </wp:inline>
        </w:drawing>
      </w:r>
    </w:p>
    <w:p w14:paraId="748D0BF8" w14:textId="77777777" w:rsidR="00E6388C" w:rsidRDefault="00E6388C"/>
    <w:p w14:paraId="62111F2E" w14:textId="77777777" w:rsidR="00E6388C" w:rsidRDefault="00E6388C"/>
    <w:p w14:paraId="45E60BBD" w14:textId="77777777" w:rsidR="00E6388C" w:rsidRDefault="00E6388C"/>
    <w:p w14:paraId="255D3E4F" w14:textId="77777777" w:rsidR="00E6388C" w:rsidRDefault="00E6388C">
      <w:r>
        <w:lastRenderedPageBreak/>
        <w:t xml:space="preserve">High Pressure NOT Detected = 0 </w:t>
      </w:r>
    </w:p>
    <w:p w14:paraId="052C1EB7" w14:textId="77777777" w:rsidR="00E6388C" w:rsidRDefault="00E6388C">
      <w:r w:rsidRPr="00E6388C">
        <w:rPr>
          <w:noProof/>
          <w:lang w:val="de-AT" w:eastAsia="de-AT"/>
        </w:rPr>
        <w:drawing>
          <wp:inline distT="0" distB="0" distL="0" distR="0" wp14:anchorId="7F7C0355" wp14:editId="5398DE1F">
            <wp:extent cx="5486400" cy="28860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2886075"/>
                    </a:xfrm>
                    <a:prstGeom prst="rect">
                      <a:avLst/>
                    </a:prstGeom>
                  </pic:spPr>
                </pic:pic>
              </a:graphicData>
            </a:graphic>
          </wp:inline>
        </w:drawing>
      </w:r>
    </w:p>
    <w:p w14:paraId="08A306EF" w14:textId="77777777" w:rsidR="001946C6" w:rsidRDefault="001946C6"/>
    <w:p w14:paraId="714DB7FE" w14:textId="77777777" w:rsidR="001946C6" w:rsidRDefault="001946C6"/>
    <w:sectPr w:rsidR="001946C6">
      <w:footerReference w:type="default" r:id="rId22"/>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D62D1C" w14:textId="77777777" w:rsidR="007449D0" w:rsidRDefault="007449D0" w:rsidP="00C6554A">
      <w:pPr>
        <w:spacing w:before="0" w:after="0" w:line="240" w:lineRule="auto"/>
      </w:pPr>
      <w:r>
        <w:separator/>
      </w:r>
    </w:p>
  </w:endnote>
  <w:endnote w:type="continuationSeparator" w:id="0">
    <w:p w14:paraId="5B206AF4" w14:textId="77777777" w:rsidR="007449D0" w:rsidRDefault="007449D0"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BB486E" w14:textId="77777777" w:rsidR="00F121C1" w:rsidRDefault="00F121C1">
    <w:pPr>
      <w:pStyle w:val="Footer"/>
    </w:pPr>
    <w:r>
      <w:t xml:space="preserve">Page </w:t>
    </w:r>
    <w:r>
      <w:fldChar w:fldCharType="begin"/>
    </w:r>
    <w:r>
      <w:instrText xml:space="preserve"> PAGE  \* Arabic  \* MERGEFORMAT </w:instrText>
    </w:r>
    <w:r>
      <w:fldChar w:fldCharType="separate"/>
    </w:r>
    <w:r w:rsidR="00055565">
      <w:rPr>
        <w:noProof/>
      </w:rPr>
      <w:t>13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5131FD" w14:textId="77777777" w:rsidR="007449D0" w:rsidRDefault="007449D0" w:rsidP="00C6554A">
      <w:pPr>
        <w:spacing w:before="0" w:after="0" w:line="240" w:lineRule="auto"/>
      </w:pPr>
      <w:r>
        <w:separator/>
      </w:r>
    </w:p>
  </w:footnote>
  <w:footnote w:type="continuationSeparator" w:id="0">
    <w:p w14:paraId="7F929AD2" w14:textId="77777777" w:rsidR="007449D0" w:rsidRDefault="007449D0" w:rsidP="00C6554A">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1E62248"/>
    <w:lvl w:ilvl="0">
      <w:start w:val="1"/>
      <w:numFmt w:val="decimal"/>
      <w:lvlText w:val="%1."/>
      <w:lvlJc w:val="left"/>
      <w:pPr>
        <w:tabs>
          <w:tab w:val="num" w:pos="1800"/>
        </w:tabs>
        <w:ind w:left="1800" w:hanging="360"/>
      </w:pPr>
    </w:lvl>
  </w:abstractNum>
  <w:abstractNum w:abstractNumId="1">
    <w:nsid w:val="FFFFFF7D"/>
    <w:multiLevelType w:val="singleLevel"/>
    <w:tmpl w:val="DADA94F2"/>
    <w:lvl w:ilvl="0">
      <w:start w:val="1"/>
      <w:numFmt w:val="decimal"/>
      <w:lvlText w:val="%1."/>
      <w:lvlJc w:val="left"/>
      <w:pPr>
        <w:tabs>
          <w:tab w:val="num" w:pos="1440"/>
        </w:tabs>
        <w:ind w:left="1440" w:hanging="360"/>
      </w:pPr>
    </w:lvl>
  </w:abstractNum>
  <w:abstractNum w:abstractNumId="2">
    <w:nsid w:val="FFFFFF7E"/>
    <w:multiLevelType w:val="singleLevel"/>
    <w:tmpl w:val="A0E4E5B2"/>
    <w:lvl w:ilvl="0">
      <w:start w:val="1"/>
      <w:numFmt w:val="decimal"/>
      <w:lvlText w:val="%1."/>
      <w:lvlJc w:val="left"/>
      <w:pPr>
        <w:tabs>
          <w:tab w:val="num" w:pos="1080"/>
        </w:tabs>
        <w:ind w:left="1080" w:hanging="360"/>
      </w:pPr>
    </w:lvl>
  </w:abstractNum>
  <w:abstractNum w:abstractNumId="3">
    <w:nsid w:val="FFFFFF7F"/>
    <w:multiLevelType w:val="singleLevel"/>
    <w:tmpl w:val="B4188A06"/>
    <w:lvl w:ilvl="0">
      <w:start w:val="1"/>
      <w:numFmt w:val="decimal"/>
      <w:lvlText w:val="%1."/>
      <w:lvlJc w:val="left"/>
      <w:pPr>
        <w:tabs>
          <w:tab w:val="num" w:pos="720"/>
        </w:tabs>
        <w:ind w:left="720" w:hanging="360"/>
      </w:pPr>
    </w:lvl>
  </w:abstractNum>
  <w:abstractNum w:abstractNumId="4">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129E7018"/>
    <w:multiLevelType w:val="hybridMultilevel"/>
    <w:tmpl w:val="457C020C"/>
    <w:lvl w:ilvl="0" w:tplc="680E6482">
      <w:numFmt w:val="bullet"/>
      <w:lvlText w:val="-"/>
      <w:lvlJc w:val="left"/>
      <w:pPr>
        <w:ind w:left="360" w:hanging="288"/>
      </w:pPr>
      <w:rPr>
        <w:rFonts w:ascii="Calibri" w:eastAsiaTheme="minorHAnsi" w:hAnsi="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nsid w:val="398D09B4"/>
    <w:multiLevelType w:val="hybridMultilevel"/>
    <w:tmpl w:val="99AABE72"/>
    <w:lvl w:ilvl="0" w:tplc="0C070001">
      <w:start w:val="1"/>
      <w:numFmt w:val="bullet"/>
      <w:lvlText w:val=""/>
      <w:lvlJc w:val="left"/>
      <w:pPr>
        <w:ind w:left="720" w:hanging="360"/>
      </w:pPr>
      <w:rPr>
        <w:rFonts w:ascii="Symbol" w:hAnsi="Symbol"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4">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7150680"/>
    <w:multiLevelType w:val="hybridMultilevel"/>
    <w:tmpl w:val="33D4C1E0"/>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16">
    <w:nsid w:val="57BD260E"/>
    <w:multiLevelType w:val="hybridMultilevel"/>
    <w:tmpl w:val="D4CAF8B0"/>
    <w:lvl w:ilvl="0" w:tplc="0C07000F">
      <w:start w:val="1"/>
      <w:numFmt w:val="decimal"/>
      <w:lvlText w:val="%1."/>
      <w:lvlJc w:val="left"/>
      <w:pPr>
        <w:ind w:left="1080" w:hanging="360"/>
      </w:pPr>
      <w:rPr>
        <w:rFonts w:hint="default"/>
      </w:rPr>
    </w:lvl>
    <w:lvl w:ilvl="1" w:tplc="0C070019">
      <w:start w:val="1"/>
      <w:numFmt w:val="lowerLetter"/>
      <w:lvlText w:val="%2."/>
      <w:lvlJc w:val="left"/>
      <w:pPr>
        <w:ind w:left="1800" w:hanging="360"/>
      </w:pPr>
    </w:lvl>
    <w:lvl w:ilvl="2" w:tplc="0C07001B" w:tentative="1">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num w:numId="1">
    <w:abstractNumId w:val="9"/>
  </w:num>
  <w:num w:numId="2">
    <w:abstractNumId w:val="8"/>
  </w:num>
  <w:num w:numId="3">
    <w:abstractNumId w:val="8"/>
  </w:num>
  <w:num w:numId="4">
    <w:abstractNumId w:val="9"/>
  </w:num>
  <w:num w:numId="5">
    <w:abstractNumId w:val="14"/>
  </w:num>
  <w:num w:numId="6">
    <w:abstractNumId w:val="10"/>
  </w:num>
  <w:num w:numId="7">
    <w:abstractNumId w:val="11"/>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2"/>
  </w:num>
  <w:num w:numId="17">
    <w:abstractNumId w:val="16"/>
  </w:num>
  <w:num w:numId="18">
    <w:abstractNumId w:val="13"/>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D18"/>
    <w:rsid w:val="00055565"/>
    <w:rsid w:val="00100AF6"/>
    <w:rsid w:val="0012610A"/>
    <w:rsid w:val="00126551"/>
    <w:rsid w:val="0014124A"/>
    <w:rsid w:val="001509AD"/>
    <w:rsid w:val="001759EA"/>
    <w:rsid w:val="001854E2"/>
    <w:rsid w:val="001946C6"/>
    <w:rsid w:val="001C2CDC"/>
    <w:rsid w:val="001F3835"/>
    <w:rsid w:val="002554CD"/>
    <w:rsid w:val="002915F2"/>
    <w:rsid w:val="00293B83"/>
    <w:rsid w:val="002B4294"/>
    <w:rsid w:val="002F36B8"/>
    <w:rsid w:val="00300284"/>
    <w:rsid w:val="00326FE4"/>
    <w:rsid w:val="003320BE"/>
    <w:rsid w:val="00333D0D"/>
    <w:rsid w:val="0040306F"/>
    <w:rsid w:val="00447F90"/>
    <w:rsid w:val="00485365"/>
    <w:rsid w:val="004A3952"/>
    <w:rsid w:val="004C049F"/>
    <w:rsid w:val="005000E2"/>
    <w:rsid w:val="00586DD0"/>
    <w:rsid w:val="005A7B01"/>
    <w:rsid w:val="005C21D9"/>
    <w:rsid w:val="006176AC"/>
    <w:rsid w:val="006347F0"/>
    <w:rsid w:val="00653F9A"/>
    <w:rsid w:val="006A3CE7"/>
    <w:rsid w:val="006E0F64"/>
    <w:rsid w:val="00716D18"/>
    <w:rsid w:val="007260CA"/>
    <w:rsid w:val="00742BE6"/>
    <w:rsid w:val="007449D0"/>
    <w:rsid w:val="00746EED"/>
    <w:rsid w:val="00784003"/>
    <w:rsid w:val="0079758A"/>
    <w:rsid w:val="00822F44"/>
    <w:rsid w:val="00833D3A"/>
    <w:rsid w:val="009108BB"/>
    <w:rsid w:val="00922189"/>
    <w:rsid w:val="009348FF"/>
    <w:rsid w:val="00937A18"/>
    <w:rsid w:val="00940571"/>
    <w:rsid w:val="009A2877"/>
    <w:rsid w:val="00A07E6F"/>
    <w:rsid w:val="00A2420F"/>
    <w:rsid w:val="00A642C7"/>
    <w:rsid w:val="00B2240F"/>
    <w:rsid w:val="00B52006"/>
    <w:rsid w:val="00BF7A72"/>
    <w:rsid w:val="00C11DC3"/>
    <w:rsid w:val="00C64A99"/>
    <w:rsid w:val="00C6554A"/>
    <w:rsid w:val="00C71B24"/>
    <w:rsid w:val="00D10143"/>
    <w:rsid w:val="00D33D69"/>
    <w:rsid w:val="00D93C21"/>
    <w:rsid w:val="00DD5FFB"/>
    <w:rsid w:val="00DF45A1"/>
    <w:rsid w:val="00E1154D"/>
    <w:rsid w:val="00E6388C"/>
    <w:rsid w:val="00ED7C44"/>
    <w:rsid w:val="00EF43E4"/>
    <w:rsid w:val="00EF4DAE"/>
    <w:rsid w:val="00F121C1"/>
    <w:rsid w:val="00F82E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CDB464"/>
  <w15:chartTrackingRefBased/>
  <w15:docId w15:val="{9F80567D-8A4B-48C9-B3F5-D618F9432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TOCHeading">
    <w:name w:val="TOC Heading"/>
    <w:basedOn w:val="Heading1"/>
    <w:next w:val="Normal"/>
    <w:uiPriority w:val="39"/>
    <w:unhideWhenUsed/>
    <w:qFormat/>
    <w:rsid w:val="00586DD0"/>
    <w:pPr>
      <w:spacing w:before="240" w:after="0" w:line="259" w:lineRule="auto"/>
      <w:contextualSpacing w:val="0"/>
      <w:outlineLvl w:val="9"/>
    </w:pPr>
    <w:rPr>
      <w:szCs w:val="32"/>
    </w:rPr>
  </w:style>
  <w:style w:type="paragraph" w:styleId="TOC1">
    <w:name w:val="toc 1"/>
    <w:basedOn w:val="Normal"/>
    <w:next w:val="Normal"/>
    <w:autoRedefine/>
    <w:uiPriority w:val="39"/>
    <w:unhideWhenUsed/>
    <w:rsid w:val="00586DD0"/>
    <w:pPr>
      <w:spacing w:after="100"/>
    </w:pPr>
  </w:style>
  <w:style w:type="paragraph" w:styleId="TOC2">
    <w:name w:val="toc 2"/>
    <w:basedOn w:val="Normal"/>
    <w:next w:val="Normal"/>
    <w:autoRedefine/>
    <w:uiPriority w:val="39"/>
    <w:unhideWhenUsed/>
    <w:rsid w:val="00586DD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ed%20Ahmed\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43FBA-2720-4645-A3C5-91EECE557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photo</Template>
  <TotalTime>0</TotalTime>
  <Pages>14</Pages>
  <Words>498</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Ahmed</dc:creator>
  <cp:keywords/>
  <dc:description/>
  <cp:lastModifiedBy>Mohamed Ahmed</cp:lastModifiedBy>
  <cp:revision>57</cp:revision>
  <dcterms:created xsi:type="dcterms:W3CDTF">2024-08-05T16:30:00Z</dcterms:created>
  <dcterms:modified xsi:type="dcterms:W3CDTF">2024-08-16T10:00:00Z</dcterms:modified>
</cp:coreProperties>
</file>